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noProof/>
          <w:color w:val="auto"/>
        </w:rPr>
        <w:id w:val="-1724750495"/>
        <w:docPartObj>
          <w:docPartGallery w:val="Cover Pages"/>
          <w:docPartUnique/>
        </w:docPartObj>
      </w:sdtPr>
      <w:sdtEndPr/>
      <w:sdtContent>
        <w:p w:rsidR="002E0D72" w:rsidRPr="000F28D6" w:rsidRDefault="002E0D72" w:rsidP="00D151C5">
          <w:pPr>
            <w:pStyle w:val="Heading1"/>
            <w:pageBreakBefore w:val="0"/>
            <w:tabs>
              <w:tab w:val="left" w:pos="5040"/>
            </w:tabs>
            <w:spacing w:before="720"/>
            <w:ind w:left="0"/>
            <w:rPr>
              <w:color w:val="auto"/>
            </w:rPr>
          </w:pPr>
        </w:p>
        <w:p w:rsidR="00B11281" w:rsidRPr="000F28D6" w:rsidRDefault="00CD2166" w:rsidP="00B11281">
          <w:pPr>
            <w:rPr>
              <w:color w:val="auto"/>
            </w:rPr>
          </w:pPr>
          <w:r w:rsidRPr="000F28D6">
            <w:rPr>
              <w:noProof/>
              <w:color w:val="auto"/>
              <w:lang w:eastAsia="en-US"/>
            </w:rPr>
            <mc:AlternateContent>
              <mc:Choice Requires="wps">
                <w:drawing>
                  <wp:anchor distT="0" distB="0" distL="114300" distR="114300" simplePos="0" relativeHeight="251659264" behindDoc="0" locked="0" layoutInCell="1" allowOverlap="1" wp14:anchorId="6649CB71" wp14:editId="380E9FCB">
                    <wp:simplePos x="0" y="0"/>
                    <wp:positionH relativeFrom="column">
                      <wp:posOffset>0</wp:posOffset>
                    </wp:positionH>
                    <wp:positionV relativeFrom="paragraph">
                      <wp:posOffset>0</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AF4936" w:rsidRPr="00CD2166" w:rsidRDefault="00AF4936" w:rsidP="00CD2166">
                                <w:pPr>
                                  <w:pStyle w:val="Heading1"/>
                                  <w:tabs>
                                    <w:tab w:val="left" w:pos="6300"/>
                                  </w:tabs>
                                  <w:spacing w:before="720"/>
                                  <w:jc w:val="center"/>
                                  <w:rPr>
                                    <w:rFonts w:ascii="Times New Roman" w:hAnsi="Times New Roman" w:cs="Times New Roman"/>
                                    <w:b/>
                                    <w:caps/>
                                    <w:color w:val="FF0000"/>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pPr>
                                <w:bookmarkStart w:id="0" w:name="_Toc357021792"/>
                                <w:bookmarkStart w:id="1" w:name="_Toc357691241"/>
                                <w:bookmarkStart w:id="2" w:name="_Toc357691288"/>
                                <w:bookmarkStart w:id="3" w:name="_Toc357691597"/>
                                <w:bookmarkStart w:id="4" w:name="_Toc357691652"/>
                                <w:bookmarkStart w:id="5" w:name="_Toc357691700"/>
                                <w:bookmarkStart w:id="6" w:name="_Toc357695263"/>
                                <w:bookmarkStart w:id="7" w:name="_Toc357776669"/>
                                <w:r w:rsidRPr="00CD2166">
                                  <w:rPr>
                                    <w:rFonts w:ascii="Times New Roman" w:hAnsi="Times New Roman" w:cs="Times New Roman"/>
                                    <w:b/>
                                    <w:caps/>
                                    <w:color w:val="FF0000"/>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ANVY INC</w:t>
                                </w:r>
                                <w:bookmarkEnd w:id="0"/>
                                <w:bookmarkEnd w:id="1"/>
                                <w:bookmarkEnd w:id="2"/>
                                <w:bookmarkEnd w:id="3"/>
                                <w:bookmarkEnd w:id="4"/>
                                <w:bookmarkEnd w:id="5"/>
                                <w:bookmarkEnd w:id="6"/>
                                <w:bookmarkEnd w:id="7"/>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" filled="f" stroked="f">
                    <v:textbox style="mso-fit-shape-to-text:t">
                      <w:txbxContent>
                        <w:p w:rsidR="00AF4936" w:rsidRPr="00CD2166" w:rsidRDefault="00AF4936" w:rsidP="00CD2166">
                          <w:pPr>
                            <w:pStyle w:val="Heading1"/>
                            <w:tabs>
                              <w:tab w:val="left" w:pos="6300"/>
                            </w:tabs>
                            <w:spacing w:before="720"/>
                            <w:jc w:val="center"/>
                            <w:rPr>
                              <w:rFonts w:ascii="Times New Roman" w:hAnsi="Times New Roman" w:cs="Times New Roman"/>
                              <w:b/>
                              <w:caps/>
                              <w:color w:val="FF0000"/>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pPr>
                          <w:bookmarkStart w:id="8" w:name="_Toc357021792"/>
                          <w:bookmarkStart w:id="9" w:name="_Toc357691241"/>
                          <w:bookmarkStart w:id="10" w:name="_Toc357691288"/>
                          <w:bookmarkStart w:id="11" w:name="_Toc357691597"/>
                          <w:bookmarkStart w:id="12" w:name="_Toc357691652"/>
                          <w:bookmarkStart w:id="13" w:name="_Toc357691700"/>
                          <w:bookmarkStart w:id="14" w:name="_Toc357695263"/>
                          <w:bookmarkStart w:id="15" w:name="_Toc357776669"/>
                          <w:r w:rsidRPr="00CD2166">
                            <w:rPr>
                              <w:rFonts w:ascii="Times New Roman" w:hAnsi="Times New Roman" w:cs="Times New Roman"/>
                              <w:b/>
                              <w:caps/>
                              <w:color w:val="FF0000"/>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ANVY INC</w:t>
                          </w:r>
                          <w:bookmarkEnd w:id="8"/>
                          <w:bookmarkEnd w:id="9"/>
                          <w:bookmarkEnd w:id="10"/>
                          <w:bookmarkEnd w:id="11"/>
                          <w:bookmarkEnd w:id="12"/>
                          <w:bookmarkEnd w:id="13"/>
                          <w:bookmarkEnd w:id="14"/>
                          <w:bookmarkEnd w:id="15"/>
                        </w:p>
                      </w:txbxContent>
                    </v:textbox>
                    <w10:wrap type="square"/>
                  </v:shape>
                </w:pict>
              </mc:Fallback>
            </mc:AlternateContent>
          </w:r>
        </w:p>
        <w:p w:rsidR="00BA4E24" w:rsidRPr="000F28D6" w:rsidRDefault="00B11281" w:rsidP="00BA4E24">
          <w:pPr>
            <w:tabs>
              <w:tab w:val="left" w:pos="720"/>
            </w:tabs>
            <w:ind w:left="4320"/>
            <w:rPr>
              <w:rFonts w:ascii="Times New Roman" w:hAnsi="Times New Roman" w:cs="Times New Roman"/>
              <w:color w:val="auto"/>
              <w:sz w:val="24"/>
            </w:rPr>
          </w:pPr>
          <w:r w:rsidRPr="000F28D6">
            <w:rPr>
              <w:rFonts w:ascii="Times New Roman" w:hAnsi="Times New Roman" w:cs="Times New Roman"/>
              <w:b/>
              <w:color w:val="auto"/>
              <w:sz w:val="24"/>
            </w:rPr>
            <w:t>Street</w:t>
          </w:r>
          <w:r w:rsidRPr="000F28D6">
            <w:rPr>
              <w:rFonts w:ascii="Times New Roman" w:hAnsi="Times New Roman" w:cs="Times New Roman"/>
              <w:b/>
              <w:color w:val="auto"/>
              <w:sz w:val="24"/>
            </w:rPr>
            <w:tab/>
            <w:t>:</w:t>
          </w:r>
          <w:r w:rsidRPr="000F28D6">
            <w:rPr>
              <w:rFonts w:ascii="Times New Roman" w:hAnsi="Times New Roman" w:cs="Times New Roman"/>
              <w:color w:val="auto"/>
              <w:sz w:val="24"/>
            </w:rPr>
            <w:t xml:space="preserve">  No. 103, 3016-10 Avenue N.E.</w:t>
          </w:r>
          <w:r w:rsidRPr="000F28D6">
            <w:rPr>
              <w:rFonts w:ascii="Times New Roman" w:hAnsi="Times New Roman" w:cs="Times New Roman"/>
              <w:color w:val="auto"/>
              <w:sz w:val="24"/>
            </w:rPr>
            <w:br/>
          </w:r>
          <w:r w:rsidRPr="000F28D6">
            <w:rPr>
              <w:rFonts w:ascii="Times New Roman" w:hAnsi="Times New Roman" w:cs="Times New Roman"/>
              <w:b/>
              <w:color w:val="auto"/>
              <w:sz w:val="24"/>
            </w:rPr>
            <w:t xml:space="preserve"> </w:t>
          </w:r>
          <w:r w:rsidRPr="000F28D6">
            <w:rPr>
              <w:rFonts w:ascii="Times New Roman" w:hAnsi="Times New Roman" w:cs="Times New Roman"/>
              <w:color w:val="auto"/>
              <w:sz w:val="24"/>
            </w:rPr>
            <w:t xml:space="preserve">  </w:t>
          </w:r>
          <w:r w:rsidRPr="000F28D6">
            <w:rPr>
              <w:rFonts w:ascii="Times New Roman" w:hAnsi="Times New Roman" w:cs="Times New Roman"/>
              <w:color w:val="auto"/>
              <w:sz w:val="24"/>
            </w:rPr>
            <w:tab/>
            <w:t xml:space="preserve">    </w:t>
          </w:r>
          <w:r w:rsidR="00CD2166" w:rsidRPr="000F28D6">
            <w:rPr>
              <w:rFonts w:ascii="Times New Roman" w:hAnsi="Times New Roman" w:cs="Times New Roman"/>
              <w:color w:val="auto"/>
              <w:sz w:val="24"/>
            </w:rPr>
            <w:tab/>
            <w:t xml:space="preserve">   </w:t>
          </w:r>
          <w:r w:rsidRPr="000F28D6">
            <w:rPr>
              <w:rFonts w:ascii="Times New Roman" w:hAnsi="Times New Roman" w:cs="Times New Roman"/>
              <w:color w:val="auto"/>
              <w:sz w:val="24"/>
            </w:rPr>
            <w:t>Calgary Alberta, Canada T2A6A3</w:t>
          </w:r>
          <w:r w:rsidRPr="000F28D6">
            <w:rPr>
              <w:rFonts w:ascii="Times New Roman" w:hAnsi="Times New Roman" w:cs="Times New Roman"/>
              <w:color w:val="auto"/>
              <w:sz w:val="24"/>
            </w:rPr>
            <w:br/>
          </w:r>
          <w:r w:rsidRPr="000F28D6">
            <w:rPr>
              <w:rFonts w:ascii="Times New Roman" w:hAnsi="Times New Roman" w:cs="Times New Roman"/>
              <w:b/>
              <w:color w:val="auto"/>
              <w:sz w:val="24"/>
            </w:rPr>
            <w:t>Phone</w:t>
          </w:r>
          <w:r w:rsidRPr="000F28D6">
            <w:rPr>
              <w:rFonts w:ascii="Times New Roman" w:hAnsi="Times New Roman" w:cs="Times New Roman"/>
              <w:b/>
              <w:color w:val="auto"/>
              <w:sz w:val="24"/>
            </w:rPr>
            <w:tab/>
            <w:t>:</w:t>
          </w:r>
          <w:r w:rsidRPr="000F28D6">
            <w:rPr>
              <w:rFonts w:ascii="Times New Roman" w:hAnsi="Times New Roman" w:cs="Times New Roman"/>
              <w:color w:val="auto"/>
              <w:sz w:val="24"/>
            </w:rPr>
            <w:t xml:space="preserve">  403.291.2244</w:t>
          </w:r>
          <w:r w:rsidRPr="000F28D6">
            <w:rPr>
              <w:rFonts w:ascii="Times New Roman" w:hAnsi="Times New Roman" w:cs="Times New Roman"/>
              <w:color w:val="auto"/>
              <w:sz w:val="24"/>
            </w:rPr>
            <w:br/>
          </w:r>
          <w:r w:rsidRPr="000F28D6">
            <w:rPr>
              <w:rFonts w:ascii="Times New Roman" w:hAnsi="Times New Roman" w:cs="Times New Roman"/>
              <w:b/>
              <w:color w:val="auto"/>
              <w:sz w:val="24"/>
            </w:rPr>
            <w:t>Fax</w:t>
          </w:r>
          <w:r w:rsidRPr="000F28D6">
            <w:rPr>
              <w:rFonts w:ascii="Times New Roman" w:hAnsi="Times New Roman" w:cs="Times New Roman"/>
              <w:b/>
              <w:color w:val="auto"/>
              <w:sz w:val="24"/>
            </w:rPr>
            <w:tab/>
          </w:r>
          <w:r w:rsidR="00CD2166" w:rsidRPr="000F28D6">
            <w:rPr>
              <w:rFonts w:ascii="Times New Roman" w:hAnsi="Times New Roman" w:cs="Times New Roman"/>
              <w:b/>
              <w:color w:val="auto"/>
              <w:sz w:val="24"/>
            </w:rPr>
            <w:tab/>
          </w:r>
          <w:r w:rsidRPr="000F28D6">
            <w:rPr>
              <w:rFonts w:ascii="Times New Roman" w:hAnsi="Times New Roman" w:cs="Times New Roman"/>
              <w:b/>
              <w:color w:val="auto"/>
              <w:sz w:val="24"/>
            </w:rPr>
            <w:t>:</w:t>
          </w:r>
          <w:r w:rsidRPr="000F28D6">
            <w:rPr>
              <w:rFonts w:ascii="Times New Roman" w:hAnsi="Times New Roman" w:cs="Times New Roman"/>
              <w:color w:val="auto"/>
              <w:sz w:val="24"/>
            </w:rPr>
            <w:t xml:space="preserve">  403.291.2246</w:t>
          </w:r>
          <w:r w:rsidRPr="000F28D6">
            <w:rPr>
              <w:rFonts w:ascii="Times New Roman" w:hAnsi="Times New Roman" w:cs="Times New Roman"/>
              <w:color w:val="auto"/>
              <w:sz w:val="24"/>
            </w:rPr>
            <w:br/>
          </w:r>
          <w:r w:rsidRPr="000F28D6">
            <w:rPr>
              <w:rFonts w:ascii="Times New Roman" w:hAnsi="Times New Roman" w:cs="Times New Roman"/>
              <w:b/>
              <w:color w:val="auto"/>
              <w:sz w:val="24"/>
            </w:rPr>
            <w:t>E-mail</w:t>
          </w:r>
          <w:r w:rsidRPr="000F28D6">
            <w:rPr>
              <w:rFonts w:ascii="Times New Roman" w:hAnsi="Times New Roman" w:cs="Times New Roman"/>
              <w:b/>
              <w:color w:val="auto"/>
              <w:sz w:val="24"/>
            </w:rPr>
            <w:tab/>
            <w:t>:</w:t>
          </w:r>
          <w:r w:rsidRPr="000F28D6">
            <w:rPr>
              <w:rFonts w:ascii="Times New Roman" w:hAnsi="Times New Roman" w:cs="Times New Roman"/>
              <w:color w:val="auto"/>
              <w:sz w:val="24"/>
            </w:rPr>
            <w:t xml:space="preserve">  </w:t>
          </w:r>
          <w:hyperlink r:id="rId12" w:history="1">
            <w:r w:rsidR="00B722D3" w:rsidRPr="000F28D6">
              <w:rPr>
                <w:rStyle w:val="Hyperlink"/>
                <w:rFonts w:ascii="Times New Roman" w:hAnsi="Times New Roman" w:cs="Times New Roman"/>
                <w:color w:val="auto"/>
                <w:sz w:val="24"/>
              </w:rPr>
              <w:t>info@anvyinc.com</w:t>
            </w:r>
          </w:hyperlink>
        </w:p>
        <w:p w:rsidR="00D151C5" w:rsidRPr="000F28D6" w:rsidRDefault="00D151C5" w:rsidP="00BA4E24">
          <w:pPr>
            <w:tabs>
              <w:tab w:val="left" w:pos="720"/>
            </w:tabs>
            <w:ind w:left="4320"/>
            <w:rPr>
              <w:color w:val="auto"/>
              <w:sz w:val="24"/>
            </w:rPr>
          </w:pPr>
        </w:p>
        <w:p w:rsidR="00D151C5" w:rsidRPr="000F28D6" w:rsidRDefault="00D151C5" w:rsidP="00D151C5">
          <w:pPr>
            <w:tabs>
              <w:tab w:val="left" w:pos="720"/>
            </w:tabs>
            <w:rPr>
              <w:color w:val="auto"/>
              <w:sz w:val="24"/>
            </w:rPr>
          </w:pPr>
        </w:p>
        <w:p w:rsidR="00A1403F" w:rsidRPr="000F28D6" w:rsidRDefault="00C576A9" w:rsidP="00F62CF6">
          <w:pPr>
            <w:pStyle w:val="Heading1"/>
            <w:pageBreakBefore w:val="0"/>
            <w:tabs>
              <w:tab w:val="left" w:pos="1350"/>
              <w:tab w:val="left" w:pos="6300"/>
            </w:tabs>
            <w:spacing w:before="720"/>
            <w:rPr>
              <w:rFonts w:ascii="Times New Roman" w:hAnsi="Times New Roman" w:cs="Times New Roman"/>
              <w:noProof/>
              <w:color w:val="auto"/>
            </w:rPr>
          </w:pPr>
          <w:bookmarkStart w:id="16" w:name="_Toc356268868"/>
          <w:bookmarkStart w:id="17" w:name="_Toc357695264"/>
          <w:r w:rsidRPr="000F28D6">
            <w:rPr>
              <w:rFonts w:ascii="Times New Roman" w:hAnsi="Times New Roman" w:cs="Times New Roman"/>
              <w:noProof/>
              <w:color w:val="auto"/>
              <w:lang w:eastAsia="en-US"/>
            </w:rPr>
            <mc:AlternateContent>
              <mc:Choice Requires="wps">
                <w:drawing>
                  <wp:anchor distT="0" distB="0" distL="114300" distR="114300" simplePos="0" relativeHeight="251656192" behindDoc="0" locked="0" layoutInCell="1" allowOverlap="1" wp14:anchorId="2414FE3F" wp14:editId="546A8603">
                    <wp:simplePos x="0" y="0"/>
                    <mc:AlternateContent>
                      <mc:Choice Requires="wp14">
                        <wp:positionH relativeFrom="page">
                          <wp14:pctPosHOffset>9300</wp14:pctPosHOffset>
                        </wp:positionH>
                      </mc:Choice>
                      <mc:Fallback>
                        <wp:positionH relativeFrom="page">
                          <wp:posOffset>722630</wp:posOffset>
                        </wp:positionH>
                      </mc:Fallback>
                    </mc:AlternateContent>
                    <wp:positionV relativeFrom="margin">
                      <wp:align>bottom</wp:align>
                    </wp:positionV>
                    <wp:extent cx="5791200" cy="1959610"/>
                    <wp:effectExtent l="0" t="0" r="12700" b="2540"/>
                    <wp:wrapTopAndBottom/>
                    <wp:docPr id="6" name="Text Box 6" descr="Title, Subtitle, and Abstract"/>
                    <wp:cNvGraphicFramePr/>
                    <a:graphic xmlns:a="http://schemas.openxmlformats.org/drawingml/2006/main">
                      <a:graphicData uri="http://schemas.microsoft.com/office/word/2010/wordprocessingShape">
                        <wps:wsp>
                          <wps:cNvSpPr txBox="1"/>
                          <wps:spPr>
                            <a:xfrm>
                              <a:off x="0" y="0"/>
                              <a:ext cx="5791200" cy="1959610"/>
                            </a:xfrm>
                            <a:prstGeom prst="rect">
                              <a:avLst/>
                            </a:prstGeom>
                            <a:noFill/>
                            <a:ln w="6350">
                              <a:noFill/>
                            </a:ln>
                            <a:effectLst/>
                          </wps:spPr>
                          <wps:txbx>
                            <w:txbxContent>
                              <w:p w:rsidR="00AF4936" w:rsidRDefault="00884FD7" w:rsidP="00C576A9">
                                <w:pPr>
                                  <w:pStyle w:val="Title"/>
                                </w:pPr>
                                <w:sdt>
                                  <w:sdtPr>
                                    <w:alias w:val="Title"/>
                                    <w:tag w:val=""/>
                                    <w:id w:val="-1853568073"/>
                                    <w:dataBinding w:prefixMappings="xmlns:ns0='http://purl.org/dc/elements/1.1/' xmlns:ns1='http://schemas.openxmlformats.org/package/2006/metadata/core-properties' " w:xpath="/ns1:coreProperties[1]/ns0:title[1]" w:storeItemID="{6C3C8BC8-F283-45AE-878A-BAB7291924A1}"/>
                                    <w:text/>
                                  </w:sdtPr>
                                  <w:sdtEndPr/>
                                  <w:sdtContent>
                                    <w:r w:rsidR="00AF4936">
                                      <w:t>USER   Manual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id="Text Box 6" o:spid="_x0000_s1027" type="#_x0000_t202" alt="Description: Title, Subtitle, and Abstract" style="position:absolute;left:0;text-align:left;margin-left:0;margin-top:0;width:456pt;height:154.3pt;z-index:251656192;visibility:visible;mso-wrap-style:square;mso-width-percent:1000;mso-height-percent:0;mso-left-percent:93;mso-wrap-distance-left:9pt;mso-wrap-distance-top:0;mso-wrap-distance-right:9pt;mso-wrap-distance-bottom:0;mso-position-horizontal-relative:page;mso-position-vertical:bottom;mso-position-vertical-relative:margin;mso-width-percent:1000;mso-height-percent:0;mso-left-percent:93;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" filled="f" stroked="f" strokeweight=".5pt">
                    <v:textbox inset="0,0,0,0">
                      <w:txbxContent>
                        <w:p w:rsidR="00AF4936" w:rsidRDefault="00884FD7" w:rsidP="00C576A9">
                          <w:pPr>
                            <w:pStyle w:val="Title"/>
                          </w:pPr>
                          <w:sdt>
                            <w:sdtPr>
                              <w:alias w:val="Title"/>
                              <w:tag w:val=""/>
                              <w:id w:val="-1853568073"/>
                              <w:dataBinding w:prefixMappings="xmlns:ns0='http://purl.org/dc/elements/1.1/' xmlns:ns1='http://schemas.openxmlformats.org/package/2006/metadata/core-properties' " w:xpath="/ns1:coreProperties[1]/ns0:title[1]" w:storeItemID="{6C3C8BC8-F283-45AE-878A-BAB7291924A1}"/>
                              <w:text/>
                            </w:sdtPr>
                            <w:sdtEndPr/>
                            <w:sdtContent>
                              <w:r w:rsidR="00AF4936">
                                <w:t>USER   Manual</w:t>
                              </w:r>
                            </w:sdtContent>
                          </w:sdt>
                        </w:p>
                      </w:txbxContent>
                    </v:textbox>
                    <w10:wrap type="topAndBottom" anchorx="page" anchory="margin"/>
                  </v:shape>
                </w:pict>
              </mc:Fallback>
            </mc:AlternateContent>
          </w:r>
          <w:r w:rsidR="00F62CF6" w:rsidRPr="000F28D6">
            <w:rPr>
              <w:color w:val="auto"/>
              <w:sz w:val="24"/>
            </w:rPr>
            <w:br/>
          </w:r>
          <w:r w:rsidR="001B45FE" w:rsidRPr="000F28D6">
            <w:rPr>
              <w:rFonts w:ascii="Times New Roman" w:hAnsi="Times New Roman" w:cs="Times New Roman"/>
              <w:noProof/>
              <w:color w:val="auto"/>
            </w:rPr>
            <w:br w:type="page"/>
          </w:r>
        </w:p>
      </w:sdtContent>
    </w:sdt>
    <w:bookmarkEnd w:id="17" w:displacedByCustomXml="prev"/>
    <w:bookmarkEnd w:id="16" w:displacedByCustomXml="prev"/>
    <w:sdt>
      <w:sdtPr>
        <w:rPr>
          <w:sz w:val="20"/>
        </w:rPr>
        <w:id w:val="1554117846"/>
        <w:docPartObj>
          <w:docPartGallery w:val="Table of Contents"/>
          <w:docPartUnique/>
        </w:docPartObj>
      </w:sdtPr>
      <w:sdtEndPr>
        <w:rPr>
          <w:b/>
          <w:bCs/>
          <w:noProof/>
        </w:rPr>
      </w:sdtEndPr>
      <w:sdtContent>
        <w:p w:rsidR="003278B8" w:rsidRDefault="003278B8">
          <w:pPr>
            <w:pStyle w:val="TOCHeading"/>
          </w:pPr>
          <w:r>
            <w:t>Contents</w:t>
          </w:r>
        </w:p>
        <w:p w:rsidR="0071573E" w:rsidRDefault="003278B8">
          <w:pPr>
            <w:pStyle w:val="TOC1"/>
            <w:rPr>
              <w:rFonts w:eastAsiaTheme="minorEastAsia"/>
              <w:color w:val="auto"/>
              <w:kern w:val="0"/>
              <w:szCs w:val="22"/>
              <w:lang w:eastAsia="en-US"/>
            </w:rPr>
          </w:pPr>
          <w:r>
            <w:fldChar w:fldCharType="begin"/>
          </w:r>
          <w:r>
            <w:instrText xml:space="preserve"> TOC \o "1-3" \h \z \u </w:instrText>
          </w:r>
          <w:r>
            <w:fldChar w:fldCharType="separate"/>
          </w:r>
          <w:hyperlink r:id="rId13" w:anchor="_Toc357695263" w:history="1">
            <w:r w:rsidR="0071573E" w:rsidRPr="00D55C6C">
              <w:rPr>
                <w:rStyle w:val="Hyperlink"/>
                <w:rFonts w:ascii="Times New Roman" w:hAnsi="Times New Roman" w:cs="Times New Roman"/>
                <w:b/>
                <w:cap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ANVY INC</w:t>
            </w:r>
            <w:r w:rsidR="0071573E">
              <w:rPr>
                <w:webHidden/>
              </w:rPr>
              <w:tab/>
            </w:r>
            <w:r w:rsidR="0071573E">
              <w:rPr>
                <w:webHidden/>
              </w:rPr>
              <w:fldChar w:fldCharType="begin"/>
            </w:r>
            <w:r w:rsidR="0071573E">
              <w:rPr>
                <w:webHidden/>
              </w:rPr>
              <w:instrText xml:space="preserve"> PAGEREF _Toc357695263 \h </w:instrText>
            </w:r>
            <w:r w:rsidR="0071573E">
              <w:rPr>
                <w:webHidden/>
              </w:rPr>
            </w:r>
            <w:r w:rsidR="0071573E">
              <w:rPr>
                <w:webHidden/>
              </w:rPr>
              <w:fldChar w:fldCharType="separate"/>
            </w:r>
            <w:r w:rsidR="0071573E">
              <w:rPr>
                <w:webHidden/>
              </w:rPr>
              <w:t>0</w:t>
            </w:r>
            <w:r w:rsidR="0071573E">
              <w:rPr>
                <w:webHidden/>
              </w:rPr>
              <w:fldChar w:fldCharType="end"/>
            </w:r>
          </w:hyperlink>
        </w:p>
        <w:p w:rsidR="0071573E" w:rsidRDefault="00884FD7">
          <w:pPr>
            <w:pStyle w:val="TOC1"/>
            <w:rPr>
              <w:rStyle w:val="Hyperlink"/>
            </w:rPr>
          </w:pPr>
          <w:hyperlink w:anchor="_Toc357695264" w:history="1">
            <w:r w:rsidR="0071573E" w:rsidRPr="00D55C6C">
              <w:rPr>
                <w:rStyle w:val="Hyperlink"/>
              </w:rPr>
              <w:t xml:space="preserve"> </w:t>
            </w:r>
            <w:r w:rsidR="0071573E">
              <w:rPr>
                <w:webHidden/>
              </w:rPr>
              <w:tab/>
            </w:r>
            <w:r w:rsidR="0071573E">
              <w:rPr>
                <w:webHidden/>
              </w:rPr>
              <w:fldChar w:fldCharType="begin"/>
            </w:r>
            <w:r w:rsidR="0071573E">
              <w:rPr>
                <w:webHidden/>
              </w:rPr>
              <w:instrText xml:space="preserve"> PAGEREF _Toc357695264 \h </w:instrText>
            </w:r>
            <w:r w:rsidR="0071573E">
              <w:rPr>
                <w:webHidden/>
              </w:rPr>
            </w:r>
            <w:r w:rsidR="0071573E">
              <w:rPr>
                <w:webHidden/>
              </w:rPr>
              <w:fldChar w:fldCharType="separate"/>
            </w:r>
            <w:r w:rsidR="0071573E">
              <w:rPr>
                <w:webHidden/>
              </w:rPr>
              <w:t>0</w:t>
            </w:r>
            <w:r w:rsidR="0071573E">
              <w:rPr>
                <w:webHidden/>
              </w:rPr>
              <w:fldChar w:fldCharType="end"/>
            </w:r>
          </w:hyperlink>
        </w:p>
        <w:p w:rsidR="00563DB6" w:rsidRPr="00563DB6" w:rsidRDefault="00563DB6" w:rsidP="00563DB6">
          <w:pPr>
            <w:pStyle w:val="TOC2"/>
          </w:pPr>
          <w:r w:rsidRPr="00364AD1">
            <w:t>1.</w:t>
          </w:r>
          <w:r w:rsidRPr="00364AD1">
            <w:tab/>
            <w:t>I want to use the worktraq-system. How can i do?</w:t>
          </w:r>
          <w:r w:rsidRPr="00364AD1">
            <w:rPr>
              <w:webHidden/>
            </w:rPr>
            <w:tab/>
          </w:r>
          <w:r w:rsidR="00243180">
            <w:rPr>
              <w:webHidden/>
            </w:rPr>
            <w:t>3</w:t>
          </w:r>
        </w:p>
        <w:p w:rsidR="0071573E" w:rsidRDefault="00884FD7">
          <w:pPr>
            <w:pStyle w:val="TOC2"/>
            <w:rPr>
              <w:rFonts w:eastAsiaTheme="minorEastAsia"/>
              <w:b w:val="0"/>
              <w:noProof/>
              <w:color w:val="auto"/>
              <w:kern w:val="0"/>
              <w:sz w:val="22"/>
              <w:szCs w:val="22"/>
              <w:lang w:eastAsia="en-US"/>
            </w:rPr>
          </w:pPr>
          <w:hyperlink w:anchor="_Toc357695265" w:history="1">
            <w:r w:rsidR="0071573E" w:rsidRPr="00D55C6C">
              <w:rPr>
                <w:rStyle w:val="Hyperlink"/>
                <w:rFonts w:ascii="Times New Roman" w:hAnsi="Times New Roman" w:cs="Times New Roman"/>
                <w:noProof/>
              </w:rPr>
              <w:t>2.</w:t>
            </w:r>
            <w:r w:rsidR="0071573E">
              <w:rPr>
                <w:rFonts w:eastAsiaTheme="minorEastAsia"/>
                <w:b w:val="0"/>
                <w:noProof/>
                <w:color w:val="auto"/>
                <w:kern w:val="0"/>
                <w:sz w:val="22"/>
                <w:szCs w:val="22"/>
                <w:lang w:eastAsia="en-US"/>
              </w:rPr>
              <w:tab/>
            </w:r>
            <w:r w:rsidR="0071573E" w:rsidRPr="00D55C6C">
              <w:rPr>
                <w:rStyle w:val="Hyperlink"/>
                <w:rFonts w:ascii="Times New Roman" w:hAnsi="Times New Roman" w:cs="Times New Roman"/>
                <w:noProof/>
              </w:rPr>
              <w:t>I want to see all products, where is that ?</w:t>
            </w:r>
            <w:r w:rsidR="0071573E">
              <w:rPr>
                <w:noProof/>
                <w:webHidden/>
              </w:rPr>
              <w:tab/>
            </w:r>
            <w:r w:rsidR="00243180">
              <w:rPr>
                <w:noProof/>
                <w:webHidden/>
              </w:rPr>
              <w:t>4</w:t>
            </w:r>
          </w:hyperlink>
        </w:p>
        <w:p w:rsidR="0071573E" w:rsidRDefault="00884FD7">
          <w:pPr>
            <w:pStyle w:val="TOC2"/>
            <w:rPr>
              <w:rFonts w:eastAsiaTheme="minorEastAsia"/>
              <w:b w:val="0"/>
              <w:noProof/>
              <w:color w:val="auto"/>
              <w:kern w:val="0"/>
              <w:sz w:val="22"/>
              <w:szCs w:val="22"/>
              <w:lang w:eastAsia="en-US"/>
            </w:rPr>
          </w:pPr>
          <w:hyperlink w:anchor="_Toc357695266" w:history="1">
            <w:r w:rsidR="0071573E" w:rsidRPr="00D55C6C">
              <w:rPr>
                <w:rStyle w:val="Hyperlink"/>
                <w:rFonts w:ascii="Times New Roman" w:hAnsi="Times New Roman" w:cs="Times New Roman"/>
                <w:noProof/>
              </w:rPr>
              <w:t>3.</w:t>
            </w:r>
            <w:r w:rsidR="0071573E">
              <w:rPr>
                <w:rFonts w:eastAsiaTheme="minorEastAsia"/>
                <w:b w:val="0"/>
                <w:noProof/>
                <w:color w:val="auto"/>
                <w:kern w:val="0"/>
                <w:sz w:val="22"/>
                <w:szCs w:val="22"/>
                <w:lang w:eastAsia="en-US"/>
              </w:rPr>
              <w:tab/>
            </w:r>
            <w:r w:rsidR="0071573E" w:rsidRPr="00D55C6C">
              <w:rPr>
                <w:rStyle w:val="Hyperlink"/>
                <w:rFonts w:ascii="Times New Roman" w:hAnsi="Times New Roman" w:cs="Times New Roman"/>
                <w:noProof/>
              </w:rPr>
              <w:t>I want to see product details, how can I do that ?</w:t>
            </w:r>
            <w:r w:rsidR="0071573E">
              <w:rPr>
                <w:noProof/>
                <w:webHidden/>
              </w:rPr>
              <w:tab/>
            </w:r>
            <w:r w:rsidR="00243180">
              <w:rPr>
                <w:noProof/>
                <w:webHidden/>
              </w:rPr>
              <w:t>6</w:t>
            </w:r>
          </w:hyperlink>
        </w:p>
        <w:p w:rsidR="0071573E" w:rsidRDefault="00884FD7">
          <w:pPr>
            <w:pStyle w:val="TOC2"/>
            <w:rPr>
              <w:rFonts w:eastAsiaTheme="minorEastAsia"/>
              <w:b w:val="0"/>
              <w:noProof/>
              <w:color w:val="auto"/>
              <w:kern w:val="0"/>
              <w:sz w:val="22"/>
              <w:szCs w:val="22"/>
              <w:lang w:eastAsia="en-US"/>
            </w:rPr>
          </w:pPr>
          <w:hyperlink w:anchor="_Toc357695267" w:history="1">
            <w:r w:rsidR="0071573E" w:rsidRPr="00D55C6C">
              <w:rPr>
                <w:rStyle w:val="Hyperlink"/>
                <w:rFonts w:ascii="Times New Roman" w:hAnsi="Times New Roman" w:cs="Times New Roman"/>
                <w:noProof/>
              </w:rPr>
              <w:t>4.</w:t>
            </w:r>
            <w:r w:rsidR="0071573E">
              <w:rPr>
                <w:rFonts w:eastAsiaTheme="minorEastAsia"/>
                <w:b w:val="0"/>
                <w:noProof/>
                <w:color w:val="auto"/>
                <w:kern w:val="0"/>
                <w:sz w:val="22"/>
                <w:szCs w:val="22"/>
                <w:lang w:eastAsia="en-US"/>
              </w:rPr>
              <w:tab/>
            </w:r>
            <w:r w:rsidR="0071573E" w:rsidRPr="00D55C6C">
              <w:rPr>
                <w:rStyle w:val="Hyperlink"/>
                <w:rFonts w:ascii="Times New Roman" w:hAnsi="Times New Roman" w:cs="Times New Roman"/>
                <w:noProof/>
              </w:rPr>
              <w:t>How to order ?</w:t>
            </w:r>
            <w:r w:rsidR="0071573E">
              <w:rPr>
                <w:noProof/>
                <w:webHidden/>
              </w:rPr>
              <w:tab/>
            </w:r>
            <w:r w:rsidR="00243180">
              <w:rPr>
                <w:noProof/>
                <w:webHidden/>
              </w:rPr>
              <w:t>7</w:t>
            </w:r>
          </w:hyperlink>
        </w:p>
        <w:p w:rsidR="0071573E" w:rsidRDefault="00884FD7">
          <w:pPr>
            <w:pStyle w:val="TOC2"/>
            <w:rPr>
              <w:rFonts w:eastAsiaTheme="minorEastAsia"/>
              <w:b w:val="0"/>
              <w:noProof/>
              <w:color w:val="auto"/>
              <w:kern w:val="0"/>
              <w:sz w:val="22"/>
              <w:szCs w:val="22"/>
              <w:lang w:eastAsia="en-US"/>
            </w:rPr>
          </w:pPr>
          <w:hyperlink w:anchor="_Toc357695268" w:history="1">
            <w:r w:rsidR="0071573E" w:rsidRPr="00D55C6C">
              <w:rPr>
                <w:rStyle w:val="Hyperlink"/>
                <w:rFonts w:ascii="Times New Roman" w:hAnsi="Times New Roman" w:cs="Times New Roman"/>
                <w:noProof/>
              </w:rPr>
              <w:t>5.</w:t>
            </w:r>
            <w:r w:rsidR="0071573E">
              <w:rPr>
                <w:rFonts w:eastAsiaTheme="minorEastAsia"/>
                <w:b w:val="0"/>
                <w:noProof/>
                <w:color w:val="auto"/>
                <w:kern w:val="0"/>
                <w:sz w:val="22"/>
                <w:szCs w:val="22"/>
                <w:lang w:eastAsia="en-US"/>
              </w:rPr>
              <w:tab/>
            </w:r>
            <w:r w:rsidR="0071573E" w:rsidRPr="00D55C6C">
              <w:rPr>
                <w:rStyle w:val="Hyperlink"/>
                <w:rFonts w:ascii="Times New Roman" w:hAnsi="Times New Roman" w:cs="Times New Roman"/>
                <w:noProof/>
              </w:rPr>
              <w:t>I want to allocate products, How?</w:t>
            </w:r>
            <w:r w:rsidR="0071573E">
              <w:rPr>
                <w:noProof/>
                <w:webHidden/>
              </w:rPr>
              <w:tab/>
            </w:r>
            <w:r w:rsidR="00243180">
              <w:rPr>
                <w:noProof/>
                <w:webHidden/>
              </w:rPr>
              <w:t>9</w:t>
            </w:r>
          </w:hyperlink>
        </w:p>
        <w:p w:rsidR="0071573E" w:rsidRDefault="00884FD7">
          <w:pPr>
            <w:pStyle w:val="TOC2"/>
            <w:rPr>
              <w:rFonts w:eastAsiaTheme="minorEastAsia"/>
              <w:b w:val="0"/>
              <w:noProof/>
              <w:color w:val="auto"/>
              <w:kern w:val="0"/>
              <w:sz w:val="22"/>
              <w:szCs w:val="22"/>
              <w:lang w:eastAsia="en-US"/>
            </w:rPr>
          </w:pPr>
          <w:hyperlink w:anchor="_Toc357695269" w:history="1">
            <w:r w:rsidR="0071573E" w:rsidRPr="00D55C6C">
              <w:rPr>
                <w:rStyle w:val="Hyperlink"/>
                <w:rFonts w:ascii="Times New Roman" w:hAnsi="Times New Roman" w:cs="Times New Roman"/>
                <w:noProof/>
              </w:rPr>
              <w:t>6.</w:t>
            </w:r>
            <w:r w:rsidR="0071573E">
              <w:rPr>
                <w:rFonts w:eastAsiaTheme="minorEastAsia"/>
                <w:b w:val="0"/>
                <w:noProof/>
                <w:color w:val="auto"/>
                <w:kern w:val="0"/>
                <w:sz w:val="22"/>
                <w:szCs w:val="22"/>
                <w:lang w:eastAsia="en-US"/>
              </w:rPr>
              <w:tab/>
            </w:r>
            <w:r w:rsidR="0071573E" w:rsidRPr="00D55C6C">
              <w:rPr>
                <w:rStyle w:val="Hyperlink"/>
                <w:rFonts w:ascii="Times New Roman" w:hAnsi="Times New Roman" w:cs="Times New Roman"/>
                <w:noProof/>
              </w:rPr>
              <w:t>How to want change products lates (quantity, information products)?</w:t>
            </w:r>
            <w:r w:rsidR="0071573E">
              <w:rPr>
                <w:noProof/>
                <w:webHidden/>
              </w:rPr>
              <w:tab/>
            </w:r>
            <w:r w:rsidR="00243180">
              <w:rPr>
                <w:noProof/>
                <w:webHidden/>
              </w:rPr>
              <w:t>11</w:t>
            </w:r>
          </w:hyperlink>
        </w:p>
        <w:p w:rsidR="0071573E" w:rsidRDefault="00884FD7">
          <w:pPr>
            <w:pStyle w:val="TOC2"/>
            <w:rPr>
              <w:rFonts w:eastAsiaTheme="minorEastAsia"/>
              <w:b w:val="0"/>
              <w:noProof/>
              <w:color w:val="auto"/>
              <w:kern w:val="0"/>
              <w:sz w:val="22"/>
              <w:szCs w:val="22"/>
              <w:lang w:eastAsia="en-US"/>
            </w:rPr>
          </w:pPr>
          <w:hyperlink w:anchor="_Toc357695270" w:history="1">
            <w:r w:rsidR="0071573E" w:rsidRPr="00D55C6C">
              <w:rPr>
                <w:rStyle w:val="Hyperlink"/>
                <w:rFonts w:ascii="Times New Roman" w:hAnsi="Times New Roman" w:cs="Times New Roman"/>
                <w:noProof/>
              </w:rPr>
              <w:t>7.</w:t>
            </w:r>
            <w:r w:rsidR="0071573E">
              <w:rPr>
                <w:rFonts w:eastAsiaTheme="minorEastAsia"/>
                <w:b w:val="0"/>
                <w:noProof/>
                <w:color w:val="auto"/>
                <w:kern w:val="0"/>
                <w:sz w:val="22"/>
                <w:szCs w:val="22"/>
                <w:lang w:eastAsia="en-US"/>
              </w:rPr>
              <w:tab/>
            </w:r>
            <w:r w:rsidR="0071573E" w:rsidRPr="00D55C6C">
              <w:rPr>
                <w:rStyle w:val="Hyperlink"/>
                <w:rFonts w:ascii="Times New Roman" w:hAnsi="Times New Roman" w:cs="Times New Roman"/>
                <w:noProof/>
              </w:rPr>
              <w:t>How id do submit order product?</w:t>
            </w:r>
            <w:r w:rsidR="0071573E">
              <w:rPr>
                <w:noProof/>
                <w:webHidden/>
              </w:rPr>
              <w:tab/>
            </w:r>
            <w:r w:rsidR="00243180">
              <w:rPr>
                <w:noProof/>
                <w:webHidden/>
              </w:rPr>
              <w:t>12</w:t>
            </w:r>
          </w:hyperlink>
        </w:p>
        <w:p w:rsidR="0071573E" w:rsidRDefault="00884FD7">
          <w:pPr>
            <w:pStyle w:val="TOC2"/>
            <w:rPr>
              <w:rFonts w:eastAsiaTheme="minorEastAsia"/>
              <w:b w:val="0"/>
              <w:noProof/>
              <w:color w:val="auto"/>
              <w:kern w:val="0"/>
              <w:sz w:val="22"/>
              <w:szCs w:val="22"/>
              <w:lang w:eastAsia="en-US"/>
            </w:rPr>
          </w:pPr>
          <w:hyperlink w:anchor="_Toc357695271" w:history="1">
            <w:r w:rsidR="0071573E" w:rsidRPr="00D55C6C">
              <w:rPr>
                <w:rStyle w:val="Hyperlink"/>
                <w:rFonts w:ascii="Times New Roman" w:hAnsi="Times New Roman" w:cs="Times New Roman"/>
                <w:noProof/>
              </w:rPr>
              <w:t>8.</w:t>
            </w:r>
            <w:r w:rsidR="0071573E">
              <w:rPr>
                <w:rFonts w:eastAsiaTheme="minorEastAsia"/>
                <w:b w:val="0"/>
                <w:noProof/>
                <w:color w:val="auto"/>
                <w:kern w:val="0"/>
                <w:sz w:val="22"/>
                <w:szCs w:val="22"/>
                <w:lang w:eastAsia="en-US"/>
              </w:rPr>
              <w:tab/>
            </w:r>
            <w:r w:rsidR="0071573E" w:rsidRPr="00D55C6C">
              <w:rPr>
                <w:rStyle w:val="Hyperlink"/>
                <w:rFonts w:ascii="Times New Roman" w:hAnsi="Times New Roman" w:cs="Times New Roman"/>
                <w:noProof/>
              </w:rPr>
              <w:t>Status order is pending, who change status to submitted?</w:t>
            </w:r>
            <w:r w:rsidR="0071573E">
              <w:rPr>
                <w:noProof/>
                <w:webHidden/>
              </w:rPr>
              <w:tab/>
            </w:r>
            <w:r w:rsidR="0071573E">
              <w:rPr>
                <w:noProof/>
                <w:webHidden/>
              </w:rPr>
              <w:fldChar w:fldCharType="begin"/>
            </w:r>
            <w:r w:rsidR="0071573E">
              <w:rPr>
                <w:noProof/>
                <w:webHidden/>
              </w:rPr>
              <w:instrText xml:space="preserve"> PAGEREF _Toc357695271 \h </w:instrText>
            </w:r>
            <w:r w:rsidR="0071573E">
              <w:rPr>
                <w:noProof/>
                <w:webHidden/>
              </w:rPr>
            </w:r>
            <w:r w:rsidR="0071573E">
              <w:rPr>
                <w:noProof/>
                <w:webHidden/>
              </w:rPr>
              <w:fldChar w:fldCharType="separate"/>
            </w:r>
            <w:r w:rsidR="0071573E">
              <w:rPr>
                <w:noProof/>
                <w:webHidden/>
              </w:rPr>
              <w:t>1</w:t>
            </w:r>
            <w:r w:rsidR="00243180">
              <w:rPr>
                <w:noProof/>
                <w:webHidden/>
              </w:rPr>
              <w:t>3</w:t>
            </w:r>
            <w:r w:rsidR="0071573E">
              <w:rPr>
                <w:noProof/>
                <w:webHidden/>
              </w:rPr>
              <w:fldChar w:fldCharType="end"/>
            </w:r>
          </w:hyperlink>
        </w:p>
        <w:p w:rsidR="0071573E" w:rsidRDefault="00884FD7">
          <w:pPr>
            <w:pStyle w:val="TOC2"/>
            <w:rPr>
              <w:rFonts w:eastAsiaTheme="minorEastAsia"/>
              <w:b w:val="0"/>
              <w:noProof/>
              <w:color w:val="auto"/>
              <w:kern w:val="0"/>
              <w:sz w:val="22"/>
              <w:szCs w:val="22"/>
              <w:lang w:eastAsia="en-US"/>
            </w:rPr>
          </w:pPr>
          <w:hyperlink w:anchor="_Toc357695272" w:history="1">
            <w:r w:rsidR="0071573E" w:rsidRPr="00D55C6C">
              <w:rPr>
                <w:rStyle w:val="Hyperlink"/>
                <w:rFonts w:ascii="Times New Roman" w:hAnsi="Times New Roman" w:cs="Times New Roman"/>
                <w:noProof/>
              </w:rPr>
              <w:t>9.</w:t>
            </w:r>
            <w:r w:rsidR="0071573E">
              <w:rPr>
                <w:rFonts w:eastAsiaTheme="minorEastAsia"/>
                <w:b w:val="0"/>
                <w:noProof/>
                <w:color w:val="auto"/>
                <w:kern w:val="0"/>
                <w:sz w:val="22"/>
                <w:szCs w:val="22"/>
                <w:lang w:eastAsia="en-US"/>
              </w:rPr>
              <w:tab/>
            </w:r>
            <w:r w:rsidR="0071573E" w:rsidRPr="00D55C6C">
              <w:rPr>
                <w:rStyle w:val="Hyperlink"/>
                <w:rFonts w:ascii="Times New Roman" w:hAnsi="Times New Roman" w:cs="Times New Roman"/>
                <w:noProof/>
              </w:rPr>
              <w:t>If I have permission Approval of other people, how can I do?</w:t>
            </w:r>
            <w:r w:rsidR="0071573E">
              <w:rPr>
                <w:noProof/>
                <w:webHidden/>
              </w:rPr>
              <w:tab/>
            </w:r>
            <w:r w:rsidR="0071573E">
              <w:rPr>
                <w:noProof/>
                <w:webHidden/>
              </w:rPr>
              <w:fldChar w:fldCharType="begin"/>
            </w:r>
            <w:r w:rsidR="0071573E">
              <w:rPr>
                <w:noProof/>
                <w:webHidden/>
              </w:rPr>
              <w:instrText xml:space="preserve"> PAGEREF _Toc357695272 \h </w:instrText>
            </w:r>
            <w:r w:rsidR="0071573E">
              <w:rPr>
                <w:noProof/>
                <w:webHidden/>
              </w:rPr>
            </w:r>
            <w:r w:rsidR="0071573E">
              <w:rPr>
                <w:noProof/>
                <w:webHidden/>
              </w:rPr>
              <w:fldChar w:fldCharType="separate"/>
            </w:r>
            <w:r w:rsidR="0071573E">
              <w:rPr>
                <w:noProof/>
                <w:webHidden/>
              </w:rPr>
              <w:t>1</w:t>
            </w:r>
            <w:r w:rsidR="00243180">
              <w:rPr>
                <w:noProof/>
                <w:webHidden/>
              </w:rPr>
              <w:t>4</w:t>
            </w:r>
            <w:r w:rsidR="0071573E">
              <w:rPr>
                <w:noProof/>
                <w:webHidden/>
              </w:rPr>
              <w:fldChar w:fldCharType="end"/>
            </w:r>
          </w:hyperlink>
        </w:p>
        <w:p w:rsidR="0071573E" w:rsidRDefault="00884FD7">
          <w:pPr>
            <w:pStyle w:val="TOC2"/>
            <w:rPr>
              <w:rFonts w:eastAsiaTheme="minorEastAsia"/>
              <w:b w:val="0"/>
              <w:noProof/>
              <w:color w:val="auto"/>
              <w:kern w:val="0"/>
              <w:sz w:val="22"/>
              <w:szCs w:val="22"/>
              <w:lang w:eastAsia="en-US"/>
            </w:rPr>
          </w:pPr>
          <w:hyperlink w:anchor="_Toc357695273" w:history="1">
            <w:r w:rsidR="0071573E" w:rsidRPr="00D55C6C">
              <w:rPr>
                <w:rStyle w:val="Hyperlink"/>
                <w:rFonts w:ascii="Times New Roman" w:hAnsi="Times New Roman" w:cs="Times New Roman"/>
                <w:noProof/>
              </w:rPr>
              <w:t>10.</w:t>
            </w:r>
            <w:r w:rsidR="0071573E">
              <w:rPr>
                <w:rFonts w:eastAsiaTheme="minorEastAsia"/>
                <w:b w:val="0"/>
                <w:noProof/>
                <w:color w:val="auto"/>
                <w:kern w:val="0"/>
                <w:sz w:val="22"/>
                <w:szCs w:val="22"/>
                <w:lang w:eastAsia="en-US"/>
              </w:rPr>
              <w:tab/>
            </w:r>
            <w:r w:rsidR="0071573E" w:rsidRPr="00D55C6C">
              <w:rPr>
                <w:rStyle w:val="Hyperlink"/>
                <w:rFonts w:ascii="Times New Roman" w:hAnsi="Times New Roman" w:cs="Times New Roman"/>
                <w:noProof/>
              </w:rPr>
              <w:t>Can I delete order not me ?</w:t>
            </w:r>
            <w:r w:rsidR="0071573E">
              <w:rPr>
                <w:noProof/>
                <w:webHidden/>
              </w:rPr>
              <w:tab/>
            </w:r>
            <w:r w:rsidR="0071573E">
              <w:rPr>
                <w:noProof/>
                <w:webHidden/>
              </w:rPr>
              <w:fldChar w:fldCharType="begin"/>
            </w:r>
            <w:r w:rsidR="0071573E">
              <w:rPr>
                <w:noProof/>
                <w:webHidden/>
              </w:rPr>
              <w:instrText xml:space="preserve"> PAGEREF _Toc357695273 \h </w:instrText>
            </w:r>
            <w:r w:rsidR="0071573E">
              <w:rPr>
                <w:noProof/>
                <w:webHidden/>
              </w:rPr>
            </w:r>
            <w:r w:rsidR="0071573E">
              <w:rPr>
                <w:noProof/>
                <w:webHidden/>
              </w:rPr>
              <w:fldChar w:fldCharType="separate"/>
            </w:r>
            <w:r w:rsidR="0071573E">
              <w:rPr>
                <w:noProof/>
                <w:webHidden/>
              </w:rPr>
              <w:t>1</w:t>
            </w:r>
            <w:r w:rsidR="00243180">
              <w:rPr>
                <w:noProof/>
                <w:webHidden/>
              </w:rPr>
              <w:t>6</w:t>
            </w:r>
            <w:r w:rsidR="0071573E">
              <w:rPr>
                <w:noProof/>
                <w:webHidden/>
              </w:rPr>
              <w:fldChar w:fldCharType="end"/>
            </w:r>
          </w:hyperlink>
        </w:p>
        <w:p w:rsidR="0071573E" w:rsidRDefault="00884FD7">
          <w:pPr>
            <w:pStyle w:val="TOC2"/>
            <w:rPr>
              <w:rFonts w:eastAsiaTheme="minorEastAsia"/>
              <w:b w:val="0"/>
              <w:noProof/>
              <w:color w:val="auto"/>
              <w:kern w:val="0"/>
              <w:sz w:val="22"/>
              <w:szCs w:val="22"/>
              <w:lang w:eastAsia="en-US"/>
            </w:rPr>
          </w:pPr>
          <w:hyperlink w:anchor="_Toc357695274" w:history="1">
            <w:r w:rsidR="0071573E" w:rsidRPr="00D55C6C">
              <w:rPr>
                <w:rStyle w:val="Hyperlink"/>
                <w:rFonts w:ascii="Times New Roman" w:hAnsi="Times New Roman" w:cs="Times New Roman"/>
                <w:noProof/>
              </w:rPr>
              <w:t>11.</w:t>
            </w:r>
            <w:r w:rsidR="0071573E">
              <w:rPr>
                <w:rFonts w:eastAsiaTheme="minorEastAsia"/>
                <w:b w:val="0"/>
                <w:noProof/>
                <w:color w:val="auto"/>
                <w:kern w:val="0"/>
                <w:sz w:val="22"/>
                <w:szCs w:val="22"/>
                <w:lang w:eastAsia="en-US"/>
              </w:rPr>
              <w:tab/>
            </w:r>
            <w:r w:rsidR="0071573E" w:rsidRPr="00D55C6C">
              <w:rPr>
                <w:rStyle w:val="Hyperlink"/>
                <w:rFonts w:ascii="Times New Roman" w:hAnsi="Times New Roman" w:cs="Times New Roman"/>
                <w:noProof/>
              </w:rPr>
              <w:t>How I know order by me production?</w:t>
            </w:r>
            <w:r w:rsidR="0071573E">
              <w:rPr>
                <w:noProof/>
                <w:webHidden/>
              </w:rPr>
              <w:tab/>
            </w:r>
            <w:r w:rsidR="0071573E">
              <w:rPr>
                <w:noProof/>
                <w:webHidden/>
              </w:rPr>
              <w:fldChar w:fldCharType="begin"/>
            </w:r>
            <w:r w:rsidR="0071573E">
              <w:rPr>
                <w:noProof/>
                <w:webHidden/>
              </w:rPr>
              <w:instrText xml:space="preserve"> PAGEREF _Toc357695274 \h </w:instrText>
            </w:r>
            <w:r w:rsidR="0071573E">
              <w:rPr>
                <w:noProof/>
                <w:webHidden/>
              </w:rPr>
            </w:r>
            <w:r w:rsidR="0071573E">
              <w:rPr>
                <w:noProof/>
                <w:webHidden/>
              </w:rPr>
              <w:fldChar w:fldCharType="separate"/>
            </w:r>
            <w:r w:rsidR="0071573E">
              <w:rPr>
                <w:noProof/>
                <w:webHidden/>
              </w:rPr>
              <w:t>1</w:t>
            </w:r>
            <w:r w:rsidR="00243180">
              <w:rPr>
                <w:noProof/>
                <w:webHidden/>
              </w:rPr>
              <w:t>7</w:t>
            </w:r>
            <w:r w:rsidR="0071573E">
              <w:rPr>
                <w:noProof/>
                <w:webHidden/>
              </w:rPr>
              <w:fldChar w:fldCharType="end"/>
            </w:r>
          </w:hyperlink>
        </w:p>
        <w:p w:rsidR="0071573E" w:rsidRDefault="00884FD7">
          <w:pPr>
            <w:pStyle w:val="TOC2"/>
            <w:rPr>
              <w:rFonts w:eastAsiaTheme="minorEastAsia"/>
              <w:b w:val="0"/>
              <w:noProof/>
              <w:color w:val="auto"/>
              <w:kern w:val="0"/>
              <w:sz w:val="22"/>
              <w:szCs w:val="22"/>
              <w:lang w:eastAsia="en-US"/>
            </w:rPr>
          </w:pPr>
          <w:hyperlink w:anchor="_Toc357695275" w:history="1">
            <w:r w:rsidR="0071573E" w:rsidRPr="00D55C6C">
              <w:rPr>
                <w:rStyle w:val="Hyperlink"/>
                <w:rFonts w:ascii="Times New Roman" w:hAnsi="Times New Roman" w:cs="Times New Roman"/>
                <w:noProof/>
              </w:rPr>
              <w:t>12.</w:t>
            </w:r>
            <w:r w:rsidR="0071573E">
              <w:rPr>
                <w:rFonts w:eastAsiaTheme="minorEastAsia"/>
                <w:b w:val="0"/>
                <w:noProof/>
                <w:color w:val="auto"/>
                <w:kern w:val="0"/>
                <w:sz w:val="22"/>
                <w:szCs w:val="22"/>
                <w:lang w:eastAsia="en-US"/>
              </w:rPr>
              <w:tab/>
            </w:r>
            <w:r w:rsidR="0071573E" w:rsidRPr="00D55C6C">
              <w:rPr>
                <w:rStyle w:val="Hyperlink"/>
                <w:rFonts w:ascii="Times New Roman" w:hAnsi="Times New Roman" w:cs="Times New Roman"/>
                <w:noProof/>
              </w:rPr>
              <w:t>I want to know products of mine allocate and where product when finish production?</w:t>
            </w:r>
            <w:r w:rsidR="0071573E">
              <w:rPr>
                <w:noProof/>
                <w:webHidden/>
              </w:rPr>
              <w:tab/>
            </w:r>
            <w:r w:rsidR="0071573E">
              <w:rPr>
                <w:noProof/>
                <w:webHidden/>
              </w:rPr>
              <w:fldChar w:fldCharType="begin"/>
            </w:r>
            <w:r w:rsidR="0071573E">
              <w:rPr>
                <w:noProof/>
                <w:webHidden/>
              </w:rPr>
              <w:instrText xml:space="preserve"> PAGEREF _Toc357695275 \h </w:instrText>
            </w:r>
            <w:r w:rsidR="0071573E">
              <w:rPr>
                <w:noProof/>
                <w:webHidden/>
              </w:rPr>
            </w:r>
            <w:r w:rsidR="0071573E">
              <w:rPr>
                <w:noProof/>
                <w:webHidden/>
              </w:rPr>
              <w:fldChar w:fldCharType="separate"/>
            </w:r>
            <w:r w:rsidR="0071573E">
              <w:rPr>
                <w:noProof/>
                <w:webHidden/>
              </w:rPr>
              <w:t>1</w:t>
            </w:r>
            <w:r w:rsidR="00243180">
              <w:rPr>
                <w:noProof/>
                <w:webHidden/>
              </w:rPr>
              <w:t>7</w:t>
            </w:r>
            <w:r w:rsidR="0071573E">
              <w:rPr>
                <w:noProof/>
                <w:webHidden/>
              </w:rPr>
              <w:fldChar w:fldCharType="end"/>
            </w:r>
          </w:hyperlink>
        </w:p>
        <w:p w:rsidR="0071573E" w:rsidRDefault="00884FD7">
          <w:pPr>
            <w:pStyle w:val="TOC2"/>
            <w:rPr>
              <w:rFonts w:eastAsiaTheme="minorEastAsia"/>
              <w:b w:val="0"/>
              <w:noProof/>
              <w:color w:val="auto"/>
              <w:kern w:val="0"/>
              <w:sz w:val="22"/>
              <w:szCs w:val="22"/>
              <w:lang w:eastAsia="en-US"/>
            </w:rPr>
          </w:pPr>
          <w:hyperlink w:anchor="_Toc357695276" w:history="1">
            <w:r w:rsidR="0071573E" w:rsidRPr="00D55C6C">
              <w:rPr>
                <w:rStyle w:val="Hyperlink"/>
                <w:rFonts w:ascii="Times New Roman" w:hAnsi="Times New Roman" w:cs="Times New Roman"/>
                <w:noProof/>
              </w:rPr>
              <w:t>13.</w:t>
            </w:r>
            <w:r w:rsidR="0071573E">
              <w:rPr>
                <w:rFonts w:eastAsiaTheme="minorEastAsia"/>
                <w:b w:val="0"/>
                <w:noProof/>
                <w:color w:val="auto"/>
                <w:kern w:val="0"/>
                <w:sz w:val="22"/>
                <w:szCs w:val="22"/>
                <w:lang w:eastAsia="en-US"/>
              </w:rPr>
              <w:tab/>
            </w:r>
            <w:r w:rsidR="0071573E" w:rsidRPr="00D55C6C">
              <w:rPr>
                <w:rStyle w:val="Hyperlink"/>
                <w:noProof/>
              </w:rPr>
              <w:t>How I want to send feedback?</w:t>
            </w:r>
            <w:r w:rsidR="0071573E">
              <w:rPr>
                <w:noProof/>
                <w:webHidden/>
              </w:rPr>
              <w:tab/>
            </w:r>
            <w:r w:rsidR="0071573E">
              <w:rPr>
                <w:noProof/>
                <w:webHidden/>
              </w:rPr>
              <w:fldChar w:fldCharType="begin"/>
            </w:r>
            <w:r w:rsidR="0071573E">
              <w:rPr>
                <w:noProof/>
                <w:webHidden/>
              </w:rPr>
              <w:instrText xml:space="preserve"> PAGEREF _Toc357695276 \h </w:instrText>
            </w:r>
            <w:r w:rsidR="0071573E">
              <w:rPr>
                <w:noProof/>
                <w:webHidden/>
              </w:rPr>
            </w:r>
            <w:r w:rsidR="0071573E">
              <w:rPr>
                <w:noProof/>
                <w:webHidden/>
              </w:rPr>
              <w:fldChar w:fldCharType="separate"/>
            </w:r>
            <w:r w:rsidR="0071573E">
              <w:rPr>
                <w:noProof/>
                <w:webHidden/>
              </w:rPr>
              <w:t>1</w:t>
            </w:r>
            <w:r w:rsidR="00243180">
              <w:rPr>
                <w:noProof/>
                <w:webHidden/>
              </w:rPr>
              <w:t>8</w:t>
            </w:r>
            <w:r w:rsidR="0071573E">
              <w:rPr>
                <w:noProof/>
                <w:webHidden/>
              </w:rPr>
              <w:fldChar w:fldCharType="end"/>
            </w:r>
          </w:hyperlink>
        </w:p>
        <w:p w:rsidR="0071573E" w:rsidRDefault="00884FD7">
          <w:pPr>
            <w:pStyle w:val="TOC2"/>
            <w:rPr>
              <w:rFonts w:eastAsiaTheme="minorEastAsia"/>
              <w:b w:val="0"/>
              <w:noProof/>
              <w:color w:val="auto"/>
              <w:kern w:val="0"/>
              <w:sz w:val="22"/>
              <w:szCs w:val="22"/>
              <w:lang w:eastAsia="en-US"/>
            </w:rPr>
          </w:pPr>
          <w:hyperlink w:anchor="_Toc357695277" w:history="1">
            <w:r w:rsidR="0071573E" w:rsidRPr="00D55C6C">
              <w:rPr>
                <w:rStyle w:val="Hyperlink"/>
                <w:rFonts w:ascii="Times New Roman" w:hAnsi="Times New Roman" w:cs="Times New Roman"/>
                <w:noProof/>
              </w:rPr>
              <w:t>14.</w:t>
            </w:r>
            <w:r w:rsidR="0071573E">
              <w:rPr>
                <w:rFonts w:eastAsiaTheme="minorEastAsia"/>
                <w:b w:val="0"/>
                <w:noProof/>
                <w:color w:val="auto"/>
                <w:kern w:val="0"/>
                <w:sz w:val="22"/>
                <w:szCs w:val="22"/>
                <w:lang w:eastAsia="en-US"/>
              </w:rPr>
              <w:tab/>
            </w:r>
            <w:r w:rsidR="0071573E" w:rsidRPr="00D55C6C">
              <w:rPr>
                <w:rStyle w:val="Hyperlink"/>
                <w:rFonts w:ascii="Times New Roman" w:hAnsi="Times New Roman" w:cs="Times New Roman"/>
                <w:noProof/>
              </w:rPr>
              <w:t>I want to view information of mine and change password, where?</w:t>
            </w:r>
            <w:r w:rsidR="0071573E">
              <w:rPr>
                <w:noProof/>
                <w:webHidden/>
              </w:rPr>
              <w:tab/>
            </w:r>
            <w:r w:rsidR="0071573E">
              <w:rPr>
                <w:noProof/>
                <w:webHidden/>
              </w:rPr>
              <w:fldChar w:fldCharType="begin"/>
            </w:r>
            <w:r w:rsidR="0071573E">
              <w:rPr>
                <w:noProof/>
                <w:webHidden/>
              </w:rPr>
              <w:instrText xml:space="preserve"> PAGEREF _Toc357695277 \h </w:instrText>
            </w:r>
            <w:r w:rsidR="0071573E">
              <w:rPr>
                <w:noProof/>
                <w:webHidden/>
              </w:rPr>
            </w:r>
            <w:r w:rsidR="0071573E">
              <w:rPr>
                <w:noProof/>
                <w:webHidden/>
              </w:rPr>
              <w:fldChar w:fldCharType="separate"/>
            </w:r>
            <w:r w:rsidR="0071573E">
              <w:rPr>
                <w:noProof/>
                <w:webHidden/>
              </w:rPr>
              <w:t>1</w:t>
            </w:r>
            <w:r w:rsidR="00243180">
              <w:rPr>
                <w:noProof/>
                <w:webHidden/>
              </w:rPr>
              <w:t>9</w:t>
            </w:r>
            <w:r w:rsidR="0071573E">
              <w:rPr>
                <w:noProof/>
                <w:webHidden/>
              </w:rPr>
              <w:fldChar w:fldCharType="end"/>
            </w:r>
          </w:hyperlink>
        </w:p>
        <w:p w:rsidR="000458B3" w:rsidRDefault="003278B8">
          <w:pPr>
            <w:rPr>
              <w:b/>
              <w:bCs/>
              <w:noProof/>
            </w:rPr>
          </w:pPr>
          <w:r>
            <w:rPr>
              <w:b/>
              <w:bCs/>
              <w:noProof/>
            </w:rPr>
            <w:fldChar w:fldCharType="end"/>
          </w:r>
        </w:p>
        <w:p w:rsidR="000458B3" w:rsidRDefault="000458B3">
          <w:pPr>
            <w:rPr>
              <w:b/>
              <w:bCs/>
              <w:noProof/>
            </w:rPr>
          </w:pPr>
        </w:p>
        <w:p w:rsidR="000458B3" w:rsidRDefault="000458B3">
          <w:pPr>
            <w:rPr>
              <w:b/>
              <w:bCs/>
              <w:noProof/>
            </w:rPr>
          </w:pPr>
        </w:p>
        <w:p w:rsidR="000458B3" w:rsidRDefault="000458B3">
          <w:pPr>
            <w:rPr>
              <w:b/>
              <w:bCs/>
              <w:noProof/>
            </w:rPr>
          </w:pPr>
        </w:p>
        <w:p w:rsidR="000458B3" w:rsidRDefault="000458B3">
          <w:pPr>
            <w:rPr>
              <w:b/>
              <w:bCs/>
              <w:noProof/>
            </w:rPr>
          </w:pPr>
        </w:p>
        <w:p w:rsidR="000458B3" w:rsidRDefault="000458B3">
          <w:pPr>
            <w:rPr>
              <w:b/>
              <w:bCs/>
              <w:noProof/>
            </w:rPr>
          </w:pPr>
        </w:p>
        <w:p w:rsidR="000458B3" w:rsidRDefault="000458B3">
          <w:pPr>
            <w:rPr>
              <w:b/>
              <w:bCs/>
              <w:noProof/>
            </w:rPr>
          </w:pPr>
        </w:p>
        <w:p w:rsidR="000458B3" w:rsidRDefault="000458B3">
          <w:pPr>
            <w:rPr>
              <w:b/>
              <w:bCs/>
              <w:noProof/>
            </w:rPr>
          </w:pPr>
        </w:p>
        <w:p w:rsidR="000458B3" w:rsidRDefault="000458B3">
          <w:pPr>
            <w:rPr>
              <w:b/>
              <w:bCs/>
              <w:noProof/>
            </w:rPr>
          </w:pPr>
          <w:r>
            <w:rPr>
              <w:b/>
              <w:bCs/>
              <w:noProof/>
            </w:rPr>
            <w:br/>
          </w:r>
          <w:r>
            <w:rPr>
              <w:b/>
              <w:bCs/>
              <w:noProof/>
            </w:rPr>
            <w:br/>
          </w:r>
          <w:r>
            <w:rPr>
              <w:b/>
              <w:bCs/>
              <w:noProof/>
            </w:rPr>
            <w:br/>
          </w:r>
          <w:r>
            <w:rPr>
              <w:b/>
              <w:bCs/>
              <w:noProof/>
            </w:rPr>
            <w:br/>
          </w:r>
          <w:r>
            <w:rPr>
              <w:b/>
              <w:bCs/>
              <w:noProof/>
            </w:rPr>
            <w:br/>
          </w:r>
        </w:p>
        <w:p w:rsidR="003278B8" w:rsidRDefault="00884FD7"/>
      </w:sdtContent>
    </w:sdt>
    <w:p w:rsidR="00B57443" w:rsidRDefault="00547029" w:rsidP="00B57443">
      <w:pPr>
        <w:pStyle w:val="Heading2"/>
        <w:numPr>
          <w:ilvl w:val="0"/>
          <w:numId w:val="45"/>
        </w:numPr>
        <w:tabs>
          <w:tab w:val="left" w:pos="360"/>
        </w:tabs>
        <w:ind w:left="0" w:firstLine="0"/>
        <w:rPr>
          <w:rFonts w:ascii="Times New Roman" w:hAnsi="Times New Roman" w:cs="Times New Roman"/>
          <w:color w:val="auto"/>
        </w:rPr>
      </w:pPr>
      <w:r w:rsidRPr="00F307E1">
        <w:rPr>
          <w:rFonts w:ascii="Times New Roman" w:hAnsi="Times New Roman" w:cs="Times New Roman"/>
          <w:b/>
          <w:caps w:val="0"/>
          <w:color w:val="000000" w:themeColor="text1"/>
        </w:rPr>
        <w:lastRenderedPageBreak/>
        <w:t>I want to use the worktraq-system. how can i do that?</w:t>
      </w:r>
      <w:r w:rsidR="00B57443">
        <w:rPr>
          <w:rFonts w:ascii="Times New Roman" w:hAnsi="Times New Roman" w:cs="Times New Roman"/>
          <w:b/>
        </w:rPr>
        <w:br/>
      </w:r>
      <w:r w:rsidR="00B57443" w:rsidRPr="00B57443">
        <w:rPr>
          <w:rFonts w:ascii="Times New Roman" w:hAnsi="Times New Roman" w:cs="Times New Roman"/>
          <w:b/>
          <w:noProof/>
          <w:color w:val="auto"/>
          <w:szCs w:val="24"/>
          <w:lang w:eastAsia="en-US"/>
        </w:rPr>
        <w:br/>
      </w:r>
      <w:r w:rsidR="00B57443" w:rsidRPr="00B57443">
        <w:rPr>
          <w:rFonts w:ascii="Times New Roman" w:hAnsi="Times New Roman" w:cs="Times New Roman"/>
          <w:b/>
          <w:noProof/>
          <w:color w:val="auto"/>
          <w:szCs w:val="24"/>
          <w:lang w:eastAsia="en-US"/>
        </w:rPr>
        <w:br/>
      </w:r>
      <w:r w:rsidR="00F307E1">
        <w:rPr>
          <w:rFonts w:ascii="Times New Roman" w:hAnsi="Times New Roman" w:cs="Times New Roman"/>
          <w:b/>
          <w:caps w:val="0"/>
          <w:color w:val="000000" w:themeColor="text1"/>
          <w:szCs w:val="24"/>
        </w:rPr>
        <w:t>S</w:t>
      </w:r>
      <w:r w:rsidR="00F307E1" w:rsidRPr="00B57443">
        <w:rPr>
          <w:rFonts w:ascii="Times New Roman" w:hAnsi="Times New Roman" w:cs="Times New Roman"/>
          <w:b/>
          <w:caps w:val="0"/>
          <w:color w:val="000000" w:themeColor="text1"/>
          <w:szCs w:val="24"/>
        </w:rPr>
        <w:t>tep 1</w:t>
      </w:r>
      <w:r w:rsidR="00F307E1" w:rsidRPr="00B57443">
        <w:rPr>
          <w:rFonts w:ascii="Times New Roman" w:hAnsi="Times New Roman" w:cs="Times New Roman"/>
          <w:caps w:val="0"/>
          <w:color w:val="000000" w:themeColor="text1"/>
          <w:szCs w:val="24"/>
        </w:rPr>
        <w:t xml:space="preserve">: </w:t>
      </w:r>
      <w:r w:rsidR="00F307E1" w:rsidRPr="00B57443">
        <w:rPr>
          <w:rFonts w:ascii="Times New Roman" w:hAnsi="Times New Roman" w:cs="Times New Roman"/>
          <w:caps w:val="0"/>
          <w:color w:val="000000" w:themeColor="text1"/>
        </w:rPr>
        <w:t xml:space="preserve">go to the address website : </w:t>
      </w:r>
      <w:hyperlink r:id="rId14" w:history="1">
        <w:r w:rsidR="00F307E1" w:rsidRPr="00B57443">
          <w:rPr>
            <w:rStyle w:val="Hyperlink"/>
            <w:rFonts w:ascii="Times New Roman" w:hAnsi="Times New Roman" w:cs="Times New Roman"/>
            <w:caps w:val="0"/>
            <w:color w:val="000000" w:themeColor="text1"/>
          </w:rPr>
          <w:t>http://worktraq.anvy.net</w:t>
        </w:r>
      </w:hyperlink>
      <w:r w:rsidR="00F307E1" w:rsidRPr="00B57443">
        <w:rPr>
          <w:rFonts w:ascii="Times New Roman" w:hAnsi="Times New Roman" w:cs="Times New Roman"/>
          <w:caps w:val="0"/>
          <w:color w:val="000000" w:themeColor="text1"/>
        </w:rPr>
        <w:t>. the page login website :</w:t>
      </w:r>
      <w:r w:rsidR="00F307E1" w:rsidRPr="00B57443">
        <w:rPr>
          <w:rFonts w:ascii="Times New Roman" w:hAnsi="Times New Roman" w:cs="Times New Roman"/>
          <w:caps w:val="0"/>
          <w:color w:val="000000" w:themeColor="text1"/>
        </w:rPr>
        <w:br/>
      </w:r>
      <w:r w:rsidR="00F307E1">
        <w:rPr>
          <w:rFonts w:ascii="Times New Roman" w:hAnsi="Times New Roman" w:cs="Times New Roman"/>
          <w:b/>
          <w:caps w:val="0"/>
          <w:color w:val="auto"/>
          <w:szCs w:val="24"/>
        </w:rPr>
        <w:br/>
      </w:r>
      <w:r w:rsidR="00F307E1">
        <w:rPr>
          <w:rFonts w:ascii="Times New Roman" w:hAnsi="Times New Roman" w:cs="Times New Roman"/>
          <w:noProof/>
          <w:color w:val="auto"/>
          <w:szCs w:val="24"/>
          <w:lang w:eastAsia="en-US"/>
        </w:rPr>
        <w:drawing>
          <wp:inline distT="0" distB="0" distL="0" distR="0" wp14:anchorId="0670F073" wp14:editId="35C5198F">
            <wp:extent cx="3213649" cy="397192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CDDED.tmp"/>
                    <pic:cNvPicPr/>
                  </pic:nvPicPr>
                  <pic:blipFill>
                    <a:blip r:embed="rId15">
                      <a:extLst>
                        <a:ext uri="{28A0092B-C50C-407E-A947-70E740481C1C}">
                          <a14:useLocalDpi xmlns:a14="http://schemas.microsoft.com/office/drawing/2010/main" val="0"/>
                        </a:ext>
                      </a:extLst>
                    </a:blip>
                    <a:stretch>
                      <a:fillRect/>
                    </a:stretch>
                  </pic:blipFill>
                  <pic:spPr>
                    <a:xfrm>
                      <a:off x="0" y="0"/>
                      <a:ext cx="3214098" cy="3972480"/>
                    </a:xfrm>
                    <a:prstGeom prst="rect">
                      <a:avLst/>
                    </a:prstGeom>
                  </pic:spPr>
                </pic:pic>
              </a:graphicData>
            </a:graphic>
          </wp:inline>
        </w:drawing>
      </w:r>
      <w:r w:rsidR="00F307E1">
        <w:rPr>
          <w:rFonts w:ascii="Times New Roman" w:hAnsi="Times New Roman" w:cs="Times New Roman"/>
          <w:b/>
          <w:caps w:val="0"/>
          <w:color w:val="auto"/>
          <w:szCs w:val="24"/>
        </w:rPr>
        <w:br/>
      </w:r>
      <w:r w:rsidR="00F307E1">
        <w:rPr>
          <w:rFonts w:ascii="Times New Roman" w:hAnsi="Times New Roman" w:cs="Times New Roman"/>
          <w:b/>
          <w:caps w:val="0"/>
          <w:color w:val="auto"/>
          <w:szCs w:val="24"/>
        </w:rPr>
        <w:br/>
        <w:t>S</w:t>
      </w:r>
      <w:r w:rsidR="00F307E1" w:rsidRPr="00B57443">
        <w:rPr>
          <w:rFonts w:ascii="Times New Roman" w:hAnsi="Times New Roman" w:cs="Times New Roman"/>
          <w:b/>
          <w:caps w:val="0"/>
          <w:color w:val="auto"/>
          <w:szCs w:val="24"/>
        </w:rPr>
        <w:t xml:space="preserve">tep 2: </w:t>
      </w:r>
      <w:r w:rsidR="00F307E1" w:rsidRPr="00B57443">
        <w:rPr>
          <w:rFonts w:ascii="Times New Roman" w:hAnsi="Times New Roman" w:cs="Times New Roman"/>
          <w:caps w:val="0"/>
          <w:color w:val="auto"/>
          <w:szCs w:val="24"/>
        </w:rPr>
        <w:t xml:space="preserve">please </w:t>
      </w:r>
      <w:r w:rsidR="00F307E1" w:rsidRPr="00B57443">
        <w:rPr>
          <w:rFonts w:ascii="Times New Roman" w:hAnsi="Times New Roman" w:cs="Times New Roman"/>
          <w:caps w:val="0"/>
          <w:color w:val="auto"/>
        </w:rPr>
        <w:t>enter  the your username and password to login the worktraq system. if the your username or password is not correct, the system will appear alert.  if you forget your account, please contact us. we sent your account via email, phone…</w:t>
      </w:r>
      <w:bookmarkStart w:id="18" w:name="_Toc357695265"/>
    </w:p>
    <w:p w:rsidR="00B57443" w:rsidRDefault="00B57443" w:rsidP="00B57443">
      <w:pPr>
        <w:pStyle w:val="Heading2"/>
        <w:numPr>
          <w:ilvl w:val="0"/>
          <w:numId w:val="45"/>
        </w:numPr>
        <w:tabs>
          <w:tab w:val="left" w:pos="360"/>
        </w:tabs>
        <w:ind w:left="0" w:firstLine="0"/>
        <w:rPr>
          <w:rFonts w:ascii="Times New Roman" w:hAnsi="Times New Roman" w:cs="Times New Roman"/>
          <w:color w:val="auto"/>
        </w:rPr>
      </w:pPr>
      <w:r w:rsidRPr="00B57443">
        <w:rPr>
          <w:rStyle w:val="Heading2Char"/>
          <w:rFonts w:ascii="Times New Roman" w:hAnsi="Times New Roman" w:cs="Times New Roman"/>
          <w:b/>
          <w:color w:val="auto"/>
        </w:rPr>
        <w:lastRenderedPageBreak/>
        <w:t>I want to see all products, where is that ?</w:t>
      </w:r>
      <w:bookmarkEnd w:id="18"/>
      <w:r w:rsidRPr="00B57443">
        <w:rPr>
          <w:rStyle w:val="Heading2Char"/>
          <w:rFonts w:ascii="Times New Roman" w:hAnsi="Times New Roman" w:cs="Times New Roman"/>
          <w:b/>
          <w:color w:val="auto"/>
        </w:rPr>
        <w:t xml:space="preserve"> </w:t>
      </w:r>
      <w:r w:rsidRPr="00B57443">
        <w:rPr>
          <w:rFonts w:ascii="Times New Roman" w:hAnsi="Times New Roman" w:cs="Times New Roman"/>
          <w:color w:val="auto"/>
          <w:szCs w:val="24"/>
        </w:rPr>
        <w:br/>
      </w:r>
      <w:r w:rsidRPr="00B57443">
        <w:rPr>
          <w:rFonts w:ascii="Times New Roman" w:hAnsi="Times New Roman" w:cs="Times New Roman"/>
          <w:color w:val="auto"/>
          <w:szCs w:val="24"/>
        </w:rPr>
        <w:br/>
      </w:r>
      <w:r w:rsidR="00F307E1">
        <w:rPr>
          <w:rFonts w:ascii="Times New Roman" w:hAnsi="Times New Roman" w:cs="Times New Roman"/>
          <w:caps w:val="0"/>
          <w:color w:val="auto"/>
          <w:szCs w:val="24"/>
        </w:rPr>
        <w:t>P</w:t>
      </w:r>
      <w:r w:rsidR="00F307E1" w:rsidRPr="00B57443">
        <w:rPr>
          <w:rFonts w:ascii="Times New Roman" w:hAnsi="Times New Roman" w:cs="Times New Roman"/>
          <w:caps w:val="0"/>
          <w:color w:val="auto"/>
          <w:szCs w:val="24"/>
        </w:rPr>
        <w:t>lease click link “</w:t>
      </w:r>
      <w:r w:rsidR="00F307E1" w:rsidRPr="00B57443">
        <w:rPr>
          <w:rFonts w:ascii="Times New Roman" w:hAnsi="Times New Roman" w:cs="Times New Roman"/>
          <w:caps w:val="0"/>
          <w:color w:val="auto"/>
          <w:sz w:val="22"/>
          <w:szCs w:val="24"/>
        </w:rPr>
        <w:t>catalogue</w:t>
      </w:r>
      <w:r w:rsidR="00F307E1" w:rsidRPr="00B57443">
        <w:rPr>
          <w:rFonts w:ascii="Times New Roman" w:hAnsi="Times New Roman" w:cs="Times New Roman"/>
          <w:caps w:val="0"/>
          <w:color w:val="auto"/>
          <w:szCs w:val="24"/>
        </w:rPr>
        <w:t>” form menu, you can see all products</w:t>
      </w:r>
      <w:r w:rsidR="00F307E1" w:rsidRPr="00B57443">
        <w:rPr>
          <w:rFonts w:ascii="Times New Roman" w:hAnsi="Times New Roman" w:cs="Times New Roman"/>
          <w:caps w:val="0"/>
          <w:color w:val="auto"/>
          <w:szCs w:val="24"/>
        </w:rPr>
        <w:br/>
      </w:r>
      <w:r w:rsidRPr="00B57443">
        <w:rPr>
          <w:rFonts w:ascii="Times New Roman" w:hAnsi="Times New Roman" w:cs="Times New Roman"/>
          <w:color w:val="auto"/>
          <w:szCs w:val="24"/>
        </w:rPr>
        <w:br/>
      </w:r>
      <w:r w:rsidRPr="000F28D6">
        <w:rPr>
          <w:noProof/>
          <w:lang w:eastAsia="en-US"/>
        </w:rPr>
        <w:drawing>
          <wp:inline distT="0" distB="0" distL="0" distR="0" wp14:anchorId="32CB7A7A" wp14:editId="4326604E">
            <wp:extent cx="5524500" cy="34677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42CA1.tmp"/>
                    <pic:cNvPicPr/>
                  </pic:nvPicPr>
                  <pic:blipFill>
                    <a:blip r:embed="rId16">
                      <a:extLst>
                        <a:ext uri="{28A0092B-C50C-407E-A947-70E740481C1C}">
                          <a14:useLocalDpi xmlns:a14="http://schemas.microsoft.com/office/drawing/2010/main" val="0"/>
                        </a:ext>
                      </a:extLst>
                    </a:blip>
                    <a:stretch>
                      <a:fillRect/>
                    </a:stretch>
                  </pic:blipFill>
                  <pic:spPr>
                    <a:xfrm>
                      <a:off x="0" y="0"/>
                      <a:ext cx="5528058" cy="3470023"/>
                    </a:xfrm>
                    <a:prstGeom prst="rect">
                      <a:avLst/>
                    </a:prstGeom>
                  </pic:spPr>
                </pic:pic>
              </a:graphicData>
            </a:graphic>
          </wp:inline>
        </w:drawing>
      </w:r>
      <w:r w:rsidRPr="00B57443">
        <w:rPr>
          <w:rFonts w:ascii="Times New Roman" w:hAnsi="Times New Roman" w:cs="Times New Roman"/>
          <w:color w:val="auto"/>
          <w:szCs w:val="24"/>
        </w:rPr>
        <w:br/>
      </w:r>
      <w:r w:rsidR="00F307E1">
        <w:rPr>
          <w:rFonts w:ascii="Times New Roman" w:hAnsi="Times New Roman" w:cs="Times New Roman"/>
          <w:b/>
          <w:caps w:val="0"/>
          <w:color w:val="auto"/>
          <w:szCs w:val="24"/>
        </w:rPr>
        <w:t>S</w:t>
      </w:r>
      <w:r w:rsidR="00F307E1" w:rsidRPr="00B57443">
        <w:rPr>
          <w:rFonts w:ascii="Times New Roman" w:hAnsi="Times New Roman" w:cs="Times New Roman"/>
          <w:b/>
          <w:caps w:val="0"/>
          <w:color w:val="auto"/>
          <w:szCs w:val="24"/>
        </w:rPr>
        <w:t>earch products by tag, quick search</w:t>
      </w:r>
      <w:r w:rsidR="00F307E1">
        <w:rPr>
          <w:rFonts w:ascii="Times New Roman" w:hAnsi="Times New Roman" w:cs="Times New Roman"/>
          <w:b/>
          <w:caps w:val="0"/>
          <w:color w:val="auto"/>
          <w:szCs w:val="24"/>
        </w:rPr>
        <w:br/>
      </w:r>
      <w:r w:rsidR="00F307E1" w:rsidRPr="00B57443">
        <w:rPr>
          <w:rFonts w:ascii="Times New Roman" w:hAnsi="Times New Roman" w:cs="Times New Roman"/>
          <w:b/>
          <w:caps w:val="0"/>
          <w:color w:val="auto"/>
          <w:szCs w:val="24"/>
        </w:rPr>
        <w:br/>
      </w:r>
      <w:r w:rsidR="00F307E1" w:rsidRPr="00B57443">
        <w:rPr>
          <w:rFonts w:ascii="Times New Roman" w:hAnsi="Times New Roman" w:cs="Times New Roman"/>
          <w:caps w:val="0"/>
          <w:color w:val="auto"/>
          <w:sz w:val="22"/>
        </w:rPr>
        <w:t>check on tag fillter to search product. the sysytem will search by tag what you checked.</w:t>
      </w:r>
      <w:r w:rsidR="00F307E1" w:rsidRPr="00B57443">
        <w:rPr>
          <w:rFonts w:ascii="Times New Roman" w:hAnsi="Times New Roman" w:cs="Times New Roman"/>
          <w:caps w:val="0"/>
          <w:color w:val="auto"/>
          <w:sz w:val="22"/>
        </w:rPr>
        <w:br/>
      </w:r>
      <w:r w:rsidR="00F307E1" w:rsidRPr="00B57443">
        <w:rPr>
          <w:rFonts w:ascii="Times New Roman" w:hAnsi="Times New Roman" w:cs="Times New Roman"/>
          <w:caps w:val="0"/>
          <w:noProof/>
          <w:color w:val="auto"/>
          <w:lang w:eastAsia="en-US"/>
        </w:rPr>
        <w:br/>
      </w:r>
      <w:r w:rsidRPr="000F28D6">
        <w:rPr>
          <w:noProof/>
          <w:lang w:eastAsia="en-US"/>
        </w:rPr>
        <w:drawing>
          <wp:inline distT="0" distB="0" distL="0" distR="0" wp14:anchorId="21F392DD" wp14:editId="1855FE88">
            <wp:extent cx="5476875" cy="25383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ogue-filter.jpg"/>
                    <pic:cNvPicPr/>
                  </pic:nvPicPr>
                  <pic:blipFill>
                    <a:blip r:embed="rId17">
                      <a:extLst>
                        <a:ext uri="{28A0092B-C50C-407E-A947-70E740481C1C}">
                          <a14:useLocalDpi xmlns:a14="http://schemas.microsoft.com/office/drawing/2010/main" val="0"/>
                        </a:ext>
                      </a:extLst>
                    </a:blip>
                    <a:stretch>
                      <a:fillRect/>
                    </a:stretch>
                  </pic:blipFill>
                  <pic:spPr>
                    <a:xfrm>
                      <a:off x="0" y="0"/>
                      <a:ext cx="5476875" cy="2538398"/>
                    </a:xfrm>
                    <a:prstGeom prst="rect">
                      <a:avLst/>
                    </a:prstGeom>
                  </pic:spPr>
                </pic:pic>
              </a:graphicData>
            </a:graphic>
          </wp:inline>
        </w:drawing>
      </w:r>
      <w:r w:rsidR="00F307E1" w:rsidRPr="00B57443">
        <w:rPr>
          <w:rFonts w:ascii="Times New Roman" w:hAnsi="Times New Roman" w:cs="Times New Roman"/>
          <w:caps w:val="0"/>
          <w:noProof/>
          <w:color w:val="auto"/>
          <w:lang w:eastAsia="en-US"/>
        </w:rPr>
        <w:br/>
      </w:r>
      <w:r w:rsidR="00F307E1">
        <w:rPr>
          <w:rFonts w:ascii="Times New Roman" w:hAnsi="Times New Roman" w:cs="Times New Roman"/>
          <w:caps w:val="0"/>
          <w:color w:val="auto"/>
          <w:szCs w:val="24"/>
        </w:rPr>
        <w:br/>
      </w:r>
      <w:r w:rsidR="00F307E1">
        <w:rPr>
          <w:rFonts w:ascii="Times New Roman" w:hAnsi="Times New Roman" w:cs="Times New Roman"/>
          <w:caps w:val="0"/>
          <w:color w:val="auto"/>
          <w:szCs w:val="24"/>
        </w:rPr>
        <w:br/>
      </w:r>
      <w:r w:rsidR="00F307E1">
        <w:rPr>
          <w:rFonts w:ascii="Times New Roman" w:hAnsi="Times New Roman" w:cs="Times New Roman"/>
          <w:caps w:val="0"/>
          <w:color w:val="auto"/>
          <w:szCs w:val="24"/>
        </w:rPr>
        <w:br/>
      </w:r>
      <w:r w:rsidR="00F307E1">
        <w:rPr>
          <w:rFonts w:ascii="Times New Roman" w:hAnsi="Times New Roman" w:cs="Times New Roman"/>
          <w:caps w:val="0"/>
          <w:color w:val="auto"/>
          <w:szCs w:val="24"/>
        </w:rPr>
        <w:br/>
      </w:r>
      <w:r w:rsidR="00F307E1">
        <w:rPr>
          <w:rFonts w:ascii="Times New Roman" w:hAnsi="Times New Roman" w:cs="Times New Roman"/>
          <w:caps w:val="0"/>
          <w:color w:val="auto"/>
          <w:szCs w:val="24"/>
        </w:rPr>
        <w:br/>
      </w:r>
      <w:r w:rsidR="00F307E1">
        <w:rPr>
          <w:rFonts w:ascii="Times New Roman" w:hAnsi="Times New Roman" w:cs="Times New Roman"/>
          <w:caps w:val="0"/>
          <w:color w:val="auto"/>
          <w:szCs w:val="24"/>
        </w:rPr>
        <w:br/>
      </w:r>
      <w:r w:rsidR="00F307E1">
        <w:rPr>
          <w:rFonts w:ascii="Times New Roman" w:hAnsi="Times New Roman" w:cs="Times New Roman"/>
          <w:caps w:val="0"/>
          <w:color w:val="auto"/>
          <w:szCs w:val="24"/>
        </w:rPr>
        <w:lastRenderedPageBreak/>
        <w:t>A</w:t>
      </w:r>
      <w:r w:rsidR="00F307E1" w:rsidRPr="00B57443">
        <w:rPr>
          <w:rFonts w:ascii="Times New Roman" w:hAnsi="Times New Roman" w:cs="Times New Roman"/>
          <w:caps w:val="0"/>
          <w:color w:val="auto"/>
          <w:szCs w:val="24"/>
        </w:rPr>
        <w:t>llow search by tag and quick search together.</w:t>
      </w:r>
      <w:r w:rsidR="00F307E1" w:rsidRPr="00B57443">
        <w:rPr>
          <w:rFonts w:ascii="Times New Roman" w:hAnsi="Times New Roman" w:cs="Times New Roman"/>
          <w:caps w:val="0"/>
          <w:color w:val="auto"/>
          <w:szCs w:val="24"/>
        </w:rPr>
        <w:br/>
      </w:r>
      <w:r w:rsidR="00F307E1" w:rsidRPr="00B57443">
        <w:rPr>
          <w:rFonts w:ascii="Times New Roman" w:hAnsi="Times New Roman" w:cs="Times New Roman"/>
          <w:caps w:val="0"/>
          <w:color w:val="auto"/>
          <w:szCs w:val="24"/>
        </w:rPr>
        <w:br/>
      </w:r>
      <w:r w:rsidR="00F307E1">
        <w:rPr>
          <w:rFonts w:ascii="Times New Roman" w:hAnsi="Times New Roman" w:cs="Times New Roman"/>
          <w:b/>
          <w:caps w:val="0"/>
          <w:color w:val="auto"/>
          <w:szCs w:val="24"/>
        </w:rPr>
        <w:t>S</w:t>
      </w:r>
      <w:r w:rsidR="00F307E1" w:rsidRPr="00B57443">
        <w:rPr>
          <w:rFonts w:ascii="Times New Roman" w:hAnsi="Times New Roman" w:cs="Times New Roman"/>
          <w:b/>
          <w:caps w:val="0"/>
          <w:color w:val="auto"/>
          <w:szCs w:val="24"/>
        </w:rPr>
        <w:t xml:space="preserve">tep 1: </w:t>
      </w:r>
      <w:r w:rsidR="00F307E1" w:rsidRPr="00B57443">
        <w:rPr>
          <w:rFonts w:ascii="Times New Roman" w:hAnsi="Times New Roman" w:cs="Times New Roman"/>
          <w:caps w:val="0"/>
          <w:color w:val="auto"/>
        </w:rPr>
        <w:t>check tag in tag fillter</w:t>
      </w:r>
      <w:r w:rsidR="00F307E1" w:rsidRPr="00B57443">
        <w:rPr>
          <w:rFonts w:ascii="Times New Roman" w:hAnsi="Times New Roman" w:cs="Times New Roman"/>
          <w:caps w:val="0"/>
          <w:color w:val="auto"/>
        </w:rPr>
        <w:br/>
      </w:r>
      <w:r w:rsidR="00F307E1">
        <w:rPr>
          <w:rFonts w:ascii="Times New Roman" w:hAnsi="Times New Roman" w:cs="Times New Roman"/>
          <w:b/>
          <w:caps w:val="0"/>
          <w:color w:val="auto"/>
        </w:rPr>
        <w:t>S</w:t>
      </w:r>
      <w:r w:rsidR="00F307E1" w:rsidRPr="00B57443">
        <w:rPr>
          <w:rFonts w:ascii="Times New Roman" w:hAnsi="Times New Roman" w:cs="Times New Roman"/>
          <w:b/>
          <w:caps w:val="0"/>
          <w:color w:val="auto"/>
        </w:rPr>
        <w:t>tep 2:</w:t>
      </w:r>
      <w:r w:rsidR="00F307E1" w:rsidRPr="00B57443">
        <w:rPr>
          <w:rFonts w:ascii="Times New Roman" w:hAnsi="Times New Roman" w:cs="Times New Roman"/>
          <w:b/>
          <w:caps w:val="0"/>
          <w:color w:val="auto"/>
          <w:szCs w:val="24"/>
        </w:rPr>
        <w:t xml:space="preserve"> </w:t>
      </w:r>
      <w:r w:rsidR="00F307E1" w:rsidRPr="00B57443">
        <w:rPr>
          <w:rFonts w:ascii="Times New Roman" w:hAnsi="Times New Roman" w:cs="Times New Roman"/>
          <w:caps w:val="0"/>
          <w:color w:val="auto"/>
        </w:rPr>
        <w:t>enter the quick search</w:t>
      </w:r>
      <w:r w:rsidR="00F307E1" w:rsidRPr="00B57443">
        <w:rPr>
          <w:rFonts w:ascii="Times New Roman" w:hAnsi="Times New Roman" w:cs="Times New Roman"/>
          <w:caps w:val="0"/>
          <w:color w:val="auto"/>
        </w:rPr>
        <w:br/>
      </w:r>
      <w:r w:rsidR="00F307E1" w:rsidRPr="00B57443">
        <w:rPr>
          <w:rFonts w:ascii="Times New Roman" w:hAnsi="Times New Roman" w:cs="Times New Roman"/>
          <w:b/>
          <w:caps w:val="0"/>
          <w:color w:val="auto"/>
        </w:rPr>
        <w:t>step 3:</w:t>
      </w:r>
      <w:r w:rsidR="00F307E1" w:rsidRPr="00B57443">
        <w:rPr>
          <w:rFonts w:ascii="Times New Roman" w:hAnsi="Times New Roman" w:cs="Times New Roman"/>
          <w:b/>
          <w:caps w:val="0"/>
          <w:color w:val="auto"/>
          <w:szCs w:val="24"/>
        </w:rPr>
        <w:t xml:space="preserve"> </w:t>
      </w:r>
      <w:r w:rsidR="00F307E1" w:rsidRPr="00B57443">
        <w:rPr>
          <w:rFonts w:ascii="Times New Roman" w:hAnsi="Times New Roman" w:cs="Times New Roman"/>
          <w:caps w:val="0"/>
          <w:color w:val="auto"/>
        </w:rPr>
        <w:t>click button search shortcut.</w:t>
      </w:r>
      <w:r w:rsidR="00F307E1" w:rsidRPr="00B57443">
        <w:rPr>
          <w:rFonts w:ascii="Times New Roman" w:hAnsi="Times New Roman" w:cs="Times New Roman"/>
          <w:caps w:val="0"/>
          <w:color w:val="auto"/>
        </w:rPr>
        <w:br/>
      </w:r>
      <w:r w:rsidRPr="000F28D6">
        <w:rPr>
          <w:noProof/>
          <w:lang w:eastAsia="en-US"/>
        </w:rPr>
        <w:drawing>
          <wp:inline distT="0" distB="0" distL="0" distR="0" wp14:anchorId="4F52CE30" wp14:editId="36BCE0D4">
            <wp:extent cx="5797550" cy="31483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ogue-search.jpg"/>
                    <pic:cNvPicPr/>
                  </pic:nvPicPr>
                  <pic:blipFill>
                    <a:blip r:embed="rId18">
                      <a:extLst>
                        <a:ext uri="{28A0092B-C50C-407E-A947-70E740481C1C}">
                          <a14:useLocalDpi xmlns:a14="http://schemas.microsoft.com/office/drawing/2010/main" val="0"/>
                        </a:ext>
                      </a:extLst>
                    </a:blip>
                    <a:stretch>
                      <a:fillRect/>
                    </a:stretch>
                  </pic:blipFill>
                  <pic:spPr>
                    <a:xfrm>
                      <a:off x="0" y="0"/>
                      <a:ext cx="5797550" cy="3148330"/>
                    </a:xfrm>
                    <a:prstGeom prst="rect">
                      <a:avLst/>
                    </a:prstGeom>
                  </pic:spPr>
                </pic:pic>
              </a:graphicData>
            </a:graphic>
          </wp:inline>
        </w:drawing>
      </w:r>
      <w:bookmarkStart w:id="19" w:name="_Toc357695266"/>
    </w:p>
    <w:p w:rsidR="00B57443" w:rsidRDefault="00F307E1" w:rsidP="00B57443">
      <w:pPr>
        <w:pStyle w:val="Heading2"/>
        <w:numPr>
          <w:ilvl w:val="0"/>
          <w:numId w:val="45"/>
        </w:numPr>
        <w:tabs>
          <w:tab w:val="left" w:pos="360"/>
        </w:tabs>
        <w:ind w:left="0" w:firstLine="0"/>
        <w:rPr>
          <w:rFonts w:ascii="Times New Roman" w:hAnsi="Times New Roman" w:cs="Times New Roman"/>
          <w:color w:val="auto"/>
        </w:rPr>
      </w:pPr>
      <w:r>
        <w:rPr>
          <w:rStyle w:val="Heading2Char"/>
          <w:rFonts w:ascii="Times New Roman" w:hAnsi="Times New Roman" w:cs="Times New Roman"/>
          <w:b/>
          <w:color w:val="auto"/>
        </w:rPr>
        <w:lastRenderedPageBreak/>
        <w:t>I</w:t>
      </w:r>
      <w:r w:rsidRPr="00B57443">
        <w:rPr>
          <w:rStyle w:val="Heading2Char"/>
          <w:rFonts w:ascii="Times New Roman" w:hAnsi="Times New Roman" w:cs="Times New Roman"/>
          <w:b/>
          <w:color w:val="auto"/>
        </w:rPr>
        <w:t xml:space="preserve"> want to see product details, how can i do that ?</w:t>
      </w:r>
      <w:bookmarkEnd w:id="19"/>
      <w:r w:rsidRPr="00B57443">
        <w:rPr>
          <w:rStyle w:val="Heading2Char"/>
          <w:b/>
          <w:color w:val="auto"/>
        </w:rPr>
        <w:br/>
      </w:r>
      <w:r w:rsidRPr="00B57443">
        <w:rPr>
          <w:rStyle w:val="Heading2Char"/>
          <w:b/>
          <w:color w:val="auto"/>
        </w:rPr>
        <w:br/>
      </w:r>
      <w:r>
        <w:rPr>
          <w:rFonts w:ascii="Times New Roman" w:hAnsi="Times New Roman" w:cs="Times New Roman"/>
          <w:caps w:val="0"/>
          <w:color w:val="auto"/>
        </w:rPr>
        <w:t>I</w:t>
      </w:r>
      <w:r w:rsidRPr="00B57443">
        <w:rPr>
          <w:rFonts w:ascii="Times New Roman" w:hAnsi="Times New Roman" w:cs="Times New Roman"/>
          <w:caps w:val="0"/>
          <w:color w:val="auto"/>
        </w:rPr>
        <w:t>n pages catalogue, please click link “</w:t>
      </w:r>
      <w:r w:rsidRPr="00B57443">
        <w:rPr>
          <w:rFonts w:ascii="Times New Roman" w:hAnsi="Times New Roman" w:cs="Times New Roman"/>
          <w:caps w:val="0"/>
          <w:color w:val="auto"/>
          <w:sz w:val="22"/>
        </w:rPr>
        <w:t>more information</w:t>
      </w:r>
      <w:r w:rsidRPr="00B57443">
        <w:rPr>
          <w:rFonts w:ascii="Times New Roman" w:hAnsi="Times New Roman" w:cs="Times New Roman"/>
          <w:caps w:val="0"/>
          <w:color w:val="auto"/>
        </w:rPr>
        <w:t>” or click images for product you need.</w:t>
      </w:r>
      <w:r w:rsidRPr="00B57443">
        <w:rPr>
          <w:rFonts w:ascii="Times New Roman" w:hAnsi="Times New Roman" w:cs="Times New Roman"/>
          <w:caps w:val="0"/>
          <w:color w:val="auto"/>
        </w:rPr>
        <w:br/>
      </w:r>
      <w:r w:rsidRPr="00B57443">
        <w:rPr>
          <w:rFonts w:ascii="Times New Roman" w:hAnsi="Times New Roman" w:cs="Times New Roman"/>
          <w:caps w:val="0"/>
          <w:color w:val="auto"/>
        </w:rPr>
        <w:br/>
      </w:r>
      <w:r w:rsidR="00B57443" w:rsidRPr="000F28D6">
        <w:rPr>
          <w:noProof/>
          <w:lang w:eastAsia="en-US"/>
        </w:rPr>
        <w:drawing>
          <wp:inline distT="0" distB="0" distL="0" distR="0" wp14:anchorId="2940B17E" wp14:editId="31E5FFEC">
            <wp:extent cx="5797550" cy="217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F567.tmp"/>
                    <pic:cNvPicPr/>
                  </pic:nvPicPr>
                  <pic:blipFill>
                    <a:blip r:embed="rId19">
                      <a:extLst>
                        <a:ext uri="{28A0092B-C50C-407E-A947-70E740481C1C}">
                          <a14:useLocalDpi xmlns:a14="http://schemas.microsoft.com/office/drawing/2010/main" val="0"/>
                        </a:ext>
                      </a:extLst>
                    </a:blip>
                    <a:stretch>
                      <a:fillRect/>
                    </a:stretch>
                  </pic:blipFill>
                  <pic:spPr>
                    <a:xfrm>
                      <a:off x="0" y="0"/>
                      <a:ext cx="5797550" cy="2171700"/>
                    </a:xfrm>
                    <a:prstGeom prst="rect">
                      <a:avLst/>
                    </a:prstGeom>
                  </pic:spPr>
                </pic:pic>
              </a:graphicData>
            </a:graphic>
          </wp:inline>
        </w:drawing>
      </w:r>
      <w:r w:rsidRPr="00B57443">
        <w:rPr>
          <w:rFonts w:ascii="Times New Roman" w:hAnsi="Times New Roman" w:cs="Times New Roman"/>
          <w:caps w:val="0"/>
          <w:color w:val="auto"/>
        </w:rPr>
        <w:br/>
      </w:r>
      <w:r w:rsidRPr="00B57443">
        <w:rPr>
          <w:rFonts w:ascii="Times New Roman" w:hAnsi="Times New Roman" w:cs="Times New Roman"/>
          <w:caps w:val="0"/>
          <w:color w:val="auto"/>
        </w:rPr>
        <w:br/>
      </w:r>
      <w:r w:rsidRPr="00B57443">
        <w:rPr>
          <w:rFonts w:ascii="Times New Roman" w:hAnsi="Times New Roman" w:cs="Times New Roman"/>
          <w:caps w:val="0"/>
          <w:color w:val="auto"/>
        </w:rPr>
        <w:br/>
      </w:r>
      <w:r w:rsidRPr="00B57443">
        <w:rPr>
          <w:rFonts w:ascii="Times New Roman" w:hAnsi="Times New Roman" w:cs="Times New Roman"/>
          <w:caps w:val="0"/>
          <w:color w:val="auto"/>
        </w:rPr>
        <w:br/>
      </w:r>
      <w:r>
        <w:rPr>
          <w:rFonts w:ascii="Times New Roman" w:hAnsi="Times New Roman" w:cs="Times New Roman"/>
          <w:caps w:val="0"/>
          <w:color w:val="auto"/>
        </w:rPr>
        <w:t>A</w:t>
      </w:r>
      <w:r w:rsidRPr="00B57443">
        <w:rPr>
          <w:rFonts w:ascii="Times New Roman" w:hAnsi="Times New Roman" w:cs="Times New Roman"/>
          <w:caps w:val="0"/>
          <w:color w:val="auto"/>
        </w:rPr>
        <w:t>nd you see product details:</w:t>
      </w:r>
      <w:r w:rsidRPr="00B57443">
        <w:rPr>
          <w:rFonts w:ascii="Times New Roman" w:hAnsi="Times New Roman" w:cs="Times New Roman"/>
          <w:caps w:val="0"/>
          <w:color w:val="auto"/>
        </w:rPr>
        <w:br/>
      </w:r>
      <w:r w:rsidRPr="00B57443">
        <w:rPr>
          <w:rFonts w:ascii="Times New Roman" w:hAnsi="Times New Roman" w:cs="Times New Roman"/>
          <w:caps w:val="0"/>
          <w:color w:val="auto"/>
        </w:rPr>
        <w:br/>
      </w:r>
      <w:r w:rsidR="00B57443" w:rsidRPr="000F28D6">
        <w:rPr>
          <w:noProof/>
          <w:lang w:eastAsia="en-US"/>
        </w:rPr>
        <w:drawing>
          <wp:inline distT="0" distB="0" distL="0" distR="0" wp14:anchorId="61C3D6D1" wp14:editId="3114F18F">
            <wp:extent cx="5797550" cy="2155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information.jpg"/>
                    <pic:cNvPicPr/>
                  </pic:nvPicPr>
                  <pic:blipFill>
                    <a:blip r:embed="rId20">
                      <a:extLst>
                        <a:ext uri="{28A0092B-C50C-407E-A947-70E740481C1C}">
                          <a14:useLocalDpi xmlns:a14="http://schemas.microsoft.com/office/drawing/2010/main" val="0"/>
                        </a:ext>
                      </a:extLst>
                    </a:blip>
                    <a:stretch>
                      <a:fillRect/>
                    </a:stretch>
                  </pic:blipFill>
                  <pic:spPr>
                    <a:xfrm>
                      <a:off x="0" y="0"/>
                      <a:ext cx="5797550" cy="2155190"/>
                    </a:xfrm>
                    <a:prstGeom prst="rect">
                      <a:avLst/>
                    </a:prstGeom>
                  </pic:spPr>
                </pic:pic>
              </a:graphicData>
            </a:graphic>
          </wp:inline>
        </w:drawing>
      </w:r>
      <w:bookmarkStart w:id="20" w:name="_Toc357695267"/>
    </w:p>
    <w:p w:rsidR="00B57443" w:rsidRPr="00B57443" w:rsidRDefault="00F307E1" w:rsidP="00B57443">
      <w:pPr>
        <w:pStyle w:val="Heading2"/>
        <w:numPr>
          <w:ilvl w:val="0"/>
          <w:numId w:val="45"/>
        </w:numPr>
        <w:tabs>
          <w:tab w:val="left" w:pos="360"/>
        </w:tabs>
        <w:ind w:left="0" w:firstLine="0"/>
        <w:rPr>
          <w:rFonts w:ascii="Times New Roman" w:hAnsi="Times New Roman" w:cs="Times New Roman"/>
          <w:color w:val="auto"/>
        </w:rPr>
      </w:pPr>
      <w:r>
        <w:rPr>
          <w:rStyle w:val="Heading2Char"/>
          <w:rFonts w:ascii="Times New Roman" w:hAnsi="Times New Roman" w:cs="Times New Roman"/>
          <w:b/>
          <w:color w:val="auto"/>
        </w:rPr>
        <w:lastRenderedPageBreak/>
        <w:t>H</w:t>
      </w:r>
      <w:r w:rsidRPr="00B57443">
        <w:rPr>
          <w:rStyle w:val="Heading2Char"/>
          <w:rFonts w:ascii="Times New Roman" w:hAnsi="Times New Roman" w:cs="Times New Roman"/>
          <w:b/>
          <w:color w:val="auto"/>
        </w:rPr>
        <w:t>ow to order ?</w:t>
      </w:r>
      <w:bookmarkEnd w:id="20"/>
      <w:r w:rsidRPr="00B57443">
        <w:rPr>
          <w:rFonts w:ascii="Times New Roman" w:hAnsi="Times New Roman" w:cs="Times New Roman"/>
          <w:b/>
          <w:caps w:val="0"/>
          <w:color w:val="auto"/>
        </w:rPr>
        <w:br/>
        <w:t xml:space="preserve"> </w:t>
      </w:r>
      <w:r w:rsidRPr="00B57443">
        <w:rPr>
          <w:rFonts w:ascii="Times New Roman" w:hAnsi="Times New Roman" w:cs="Times New Roman"/>
          <w:b/>
          <w:caps w:val="0"/>
          <w:color w:val="auto"/>
        </w:rPr>
        <w:br/>
      </w:r>
      <w:r>
        <w:rPr>
          <w:rFonts w:ascii="Times New Roman" w:hAnsi="Times New Roman" w:cs="Times New Roman"/>
          <w:caps w:val="0"/>
          <w:color w:val="auto"/>
        </w:rPr>
        <w:t>F</w:t>
      </w:r>
      <w:r w:rsidRPr="00B57443">
        <w:rPr>
          <w:rFonts w:ascii="Times New Roman" w:hAnsi="Times New Roman" w:cs="Times New Roman"/>
          <w:caps w:val="0"/>
          <w:color w:val="auto"/>
        </w:rPr>
        <w:t>irst you need select product you want order from pages catalogue and then click button “</w:t>
      </w:r>
      <w:r w:rsidRPr="00B57443">
        <w:rPr>
          <w:rFonts w:ascii="Times New Roman" w:hAnsi="Times New Roman" w:cs="Times New Roman"/>
          <w:caps w:val="0"/>
          <w:color w:val="auto"/>
          <w:sz w:val="22"/>
        </w:rPr>
        <w:t>add to order</w:t>
      </w:r>
      <w:r w:rsidRPr="00B57443">
        <w:rPr>
          <w:rFonts w:ascii="Times New Roman" w:hAnsi="Times New Roman" w:cs="Times New Roman"/>
          <w:caps w:val="0"/>
          <w:color w:val="auto"/>
        </w:rPr>
        <w:t>”</w:t>
      </w:r>
      <w:r w:rsidRPr="00B57443">
        <w:rPr>
          <w:rFonts w:ascii="Times New Roman" w:hAnsi="Times New Roman" w:cs="Times New Roman"/>
          <w:caps w:val="0"/>
          <w:color w:val="auto"/>
        </w:rPr>
        <w:br/>
      </w:r>
      <w:r w:rsidRPr="00B57443">
        <w:rPr>
          <w:rFonts w:ascii="Times New Roman" w:hAnsi="Times New Roman" w:cs="Times New Roman"/>
          <w:caps w:val="0"/>
          <w:color w:val="auto"/>
        </w:rPr>
        <w:br/>
      </w:r>
      <w:r w:rsidR="00B57443" w:rsidRPr="000F28D6">
        <w:rPr>
          <w:noProof/>
          <w:lang w:eastAsia="en-US"/>
        </w:rPr>
        <w:drawing>
          <wp:inline distT="0" distB="0" distL="0" distR="0" wp14:anchorId="2D5860DE" wp14:editId="3288F1AD">
            <wp:extent cx="5797550" cy="357314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information.jpg"/>
                    <pic:cNvPicPr/>
                  </pic:nvPicPr>
                  <pic:blipFill>
                    <a:blip r:embed="rId21">
                      <a:extLst>
                        <a:ext uri="{28A0092B-C50C-407E-A947-70E740481C1C}">
                          <a14:useLocalDpi xmlns:a14="http://schemas.microsoft.com/office/drawing/2010/main" val="0"/>
                        </a:ext>
                      </a:extLst>
                    </a:blip>
                    <a:stretch>
                      <a:fillRect/>
                    </a:stretch>
                  </pic:blipFill>
                  <pic:spPr>
                    <a:xfrm>
                      <a:off x="0" y="0"/>
                      <a:ext cx="5797550" cy="3573145"/>
                    </a:xfrm>
                    <a:prstGeom prst="rect">
                      <a:avLst/>
                    </a:prstGeom>
                  </pic:spPr>
                </pic:pic>
              </a:graphicData>
            </a:graphic>
          </wp:inline>
        </w:drawing>
      </w:r>
      <w:r w:rsidRPr="00B57443">
        <w:rPr>
          <w:rFonts w:ascii="Times New Roman" w:hAnsi="Times New Roman" w:cs="Times New Roman"/>
          <w:caps w:val="0"/>
          <w:color w:val="auto"/>
        </w:rPr>
        <w:br/>
      </w:r>
      <w:r>
        <w:rPr>
          <w:rFonts w:ascii="Times New Roman" w:hAnsi="Times New Roman" w:cs="Times New Roman"/>
          <w:caps w:val="0"/>
          <w:color w:val="auto"/>
          <w:szCs w:val="24"/>
        </w:rPr>
        <w:t>Y</w:t>
      </w:r>
      <w:r w:rsidRPr="00B57443">
        <w:rPr>
          <w:rFonts w:ascii="Times New Roman" w:hAnsi="Times New Roman" w:cs="Times New Roman"/>
          <w:caps w:val="0"/>
          <w:color w:val="auto"/>
          <w:szCs w:val="24"/>
        </w:rPr>
        <w:t>ou can see 4 tabs for properties of product.  click each tab in order form.</w:t>
      </w:r>
      <w:r w:rsidRPr="00B57443">
        <w:rPr>
          <w:rFonts w:ascii="Times New Roman" w:hAnsi="Times New Roman" w:cs="Times New Roman"/>
          <w:caps w:val="0"/>
          <w:color w:val="auto"/>
        </w:rPr>
        <w:t xml:space="preserve">enter the note for </w:t>
      </w:r>
      <w:r>
        <w:rPr>
          <w:rFonts w:ascii="Times New Roman" w:hAnsi="Times New Roman" w:cs="Times New Roman"/>
          <w:caps w:val="0"/>
          <w:color w:val="auto"/>
        </w:rPr>
        <w:br/>
      </w:r>
      <w:r w:rsidRPr="00B57443">
        <w:rPr>
          <w:rFonts w:ascii="Times New Roman" w:hAnsi="Times New Roman" w:cs="Times New Roman"/>
          <w:caps w:val="0"/>
          <w:color w:val="auto"/>
        </w:rPr>
        <w:t>product.</w:t>
      </w:r>
      <w:r>
        <w:rPr>
          <w:rFonts w:ascii="Times New Roman" w:hAnsi="Times New Roman" w:cs="Times New Roman"/>
          <w:caps w:val="0"/>
          <w:color w:val="auto"/>
        </w:rPr>
        <w:br/>
      </w:r>
      <w:r w:rsidRPr="00B57443">
        <w:rPr>
          <w:rFonts w:ascii="Times New Roman" w:hAnsi="Times New Roman" w:cs="Times New Roman"/>
          <w:caps w:val="0"/>
          <w:color w:val="auto"/>
        </w:rPr>
        <w:t xml:space="preserve"> </w:t>
      </w:r>
      <w:r w:rsidR="00B57443" w:rsidRPr="000F28D6">
        <w:rPr>
          <w:noProof/>
          <w:lang w:eastAsia="en-US"/>
        </w:rPr>
        <w:drawing>
          <wp:inline distT="0" distB="0" distL="0" distR="0" wp14:anchorId="606A3A6A" wp14:editId="664FDF0E">
            <wp:extent cx="5797550" cy="13982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22">
                      <a:extLst>
                        <a:ext uri="{28A0092B-C50C-407E-A947-70E740481C1C}">
                          <a14:useLocalDpi xmlns:a14="http://schemas.microsoft.com/office/drawing/2010/main" val="0"/>
                        </a:ext>
                      </a:extLst>
                    </a:blip>
                    <a:stretch>
                      <a:fillRect/>
                    </a:stretch>
                  </pic:blipFill>
                  <pic:spPr>
                    <a:xfrm>
                      <a:off x="0" y="0"/>
                      <a:ext cx="5797550" cy="1398270"/>
                    </a:xfrm>
                    <a:prstGeom prst="rect">
                      <a:avLst/>
                    </a:prstGeom>
                  </pic:spPr>
                </pic:pic>
              </a:graphicData>
            </a:graphic>
          </wp:inline>
        </w:drawing>
      </w:r>
      <w:r w:rsidRPr="00B57443">
        <w:rPr>
          <w:rFonts w:ascii="Times New Roman" w:hAnsi="Times New Roman" w:cs="Times New Roman"/>
          <w:caps w:val="0"/>
          <w:color w:val="auto"/>
        </w:rPr>
        <w:br/>
        <w:t xml:space="preserve">select size. some products many size, user can select size have for product. </w:t>
      </w:r>
      <w:r>
        <w:rPr>
          <w:rFonts w:ascii="Times New Roman" w:hAnsi="Times New Roman" w:cs="Times New Roman"/>
          <w:caps w:val="0"/>
          <w:color w:val="auto"/>
        </w:rPr>
        <w:br/>
      </w:r>
      <w:r>
        <w:rPr>
          <w:rFonts w:ascii="Times New Roman" w:hAnsi="Times New Roman" w:cs="Times New Roman"/>
          <w:caps w:val="0"/>
          <w:color w:val="auto"/>
        </w:rPr>
        <w:br/>
      </w:r>
      <w:r w:rsidR="00B57443" w:rsidRPr="000F28D6">
        <w:rPr>
          <w:noProof/>
          <w:lang w:eastAsia="en-US"/>
        </w:rPr>
        <w:drawing>
          <wp:inline distT="0" distB="0" distL="0" distR="0" wp14:anchorId="5896E161" wp14:editId="2F51338F">
            <wp:extent cx="5797550" cy="9015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jpg"/>
                    <pic:cNvPicPr/>
                  </pic:nvPicPr>
                  <pic:blipFill>
                    <a:blip r:embed="rId23">
                      <a:extLst>
                        <a:ext uri="{28A0092B-C50C-407E-A947-70E740481C1C}">
                          <a14:useLocalDpi xmlns:a14="http://schemas.microsoft.com/office/drawing/2010/main" val="0"/>
                        </a:ext>
                      </a:extLst>
                    </a:blip>
                    <a:stretch>
                      <a:fillRect/>
                    </a:stretch>
                  </pic:blipFill>
                  <pic:spPr>
                    <a:xfrm>
                      <a:off x="0" y="0"/>
                      <a:ext cx="5797550" cy="901575"/>
                    </a:xfrm>
                    <a:prstGeom prst="rect">
                      <a:avLst/>
                    </a:prstGeom>
                  </pic:spPr>
                </pic:pic>
              </a:graphicData>
            </a:graphic>
          </wp:inline>
        </w:drawing>
      </w:r>
      <w:r>
        <w:rPr>
          <w:rFonts w:ascii="Times New Roman" w:hAnsi="Times New Roman" w:cs="Times New Roman"/>
          <w:caps w:val="0"/>
          <w:color w:val="auto"/>
        </w:rPr>
        <w:br/>
      </w:r>
      <w:r>
        <w:rPr>
          <w:rFonts w:ascii="Times New Roman" w:hAnsi="Times New Roman" w:cs="Times New Roman"/>
          <w:caps w:val="0"/>
          <w:color w:val="auto"/>
        </w:rPr>
        <w:br/>
      </w:r>
      <w:r w:rsidRPr="00B57443">
        <w:rPr>
          <w:rFonts w:ascii="Times New Roman" w:hAnsi="Times New Roman" w:cs="Times New Roman"/>
          <w:caps w:val="0"/>
          <w:color w:val="auto"/>
        </w:rPr>
        <w:br/>
      </w:r>
      <w:r>
        <w:rPr>
          <w:rFonts w:ascii="Times New Roman" w:hAnsi="Times New Roman" w:cs="Times New Roman"/>
          <w:caps w:val="0"/>
          <w:color w:val="auto"/>
        </w:rPr>
        <w:br/>
      </w:r>
      <w:r>
        <w:rPr>
          <w:rFonts w:ascii="Times New Roman" w:hAnsi="Times New Roman" w:cs="Times New Roman"/>
          <w:caps w:val="0"/>
          <w:color w:val="auto"/>
        </w:rPr>
        <w:br/>
      </w:r>
      <w:r>
        <w:rPr>
          <w:rFonts w:ascii="Times New Roman" w:hAnsi="Times New Roman" w:cs="Times New Roman"/>
          <w:caps w:val="0"/>
          <w:color w:val="auto"/>
        </w:rPr>
        <w:br/>
      </w:r>
      <w:r>
        <w:rPr>
          <w:rFonts w:ascii="Times New Roman" w:hAnsi="Times New Roman" w:cs="Times New Roman"/>
          <w:caps w:val="0"/>
          <w:color w:val="auto"/>
        </w:rPr>
        <w:lastRenderedPageBreak/>
        <w:t>S</w:t>
      </w:r>
      <w:r w:rsidRPr="00B57443">
        <w:rPr>
          <w:rFonts w:ascii="Times New Roman" w:hAnsi="Times New Roman" w:cs="Times New Roman"/>
          <w:caps w:val="0"/>
          <w:color w:val="auto"/>
        </w:rPr>
        <w:t>elect material, include material, thichness, color.</w:t>
      </w:r>
      <w:r w:rsidRPr="00B57443">
        <w:rPr>
          <w:rFonts w:ascii="Times New Roman" w:hAnsi="Times New Roman" w:cs="Times New Roman"/>
          <w:caps w:val="0"/>
          <w:noProof/>
          <w:color w:val="auto"/>
          <w:lang w:eastAsia="en-US"/>
        </w:rPr>
        <w:t xml:space="preserve"> </w:t>
      </w:r>
      <w:r w:rsidR="00B57443" w:rsidRPr="000F28D6">
        <w:rPr>
          <w:noProof/>
          <w:lang w:eastAsia="en-US"/>
        </w:rPr>
        <w:drawing>
          <wp:inline distT="0" distB="0" distL="0" distR="0" wp14:anchorId="5046925B" wp14:editId="3E699B0E">
            <wp:extent cx="5797550" cy="12255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erial.jpg"/>
                    <pic:cNvPicPr/>
                  </pic:nvPicPr>
                  <pic:blipFill>
                    <a:blip r:embed="rId24">
                      <a:extLst>
                        <a:ext uri="{28A0092B-C50C-407E-A947-70E740481C1C}">
                          <a14:useLocalDpi xmlns:a14="http://schemas.microsoft.com/office/drawing/2010/main" val="0"/>
                        </a:ext>
                      </a:extLst>
                    </a:blip>
                    <a:stretch>
                      <a:fillRect/>
                    </a:stretch>
                  </pic:blipFill>
                  <pic:spPr>
                    <a:xfrm>
                      <a:off x="0" y="0"/>
                      <a:ext cx="5797550" cy="1225550"/>
                    </a:xfrm>
                    <a:prstGeom prst="rect">
                      <a:avLst/>
                    </a:prstGeom>
                  </pic:spPr>
                </pic:pic>
              </a:graphicData>
            </a:graphic>
          </wp:inline>
        </w:drawing>
      </w:r>
      <w:r>
        <w:rPr>
          <w:rFonts w:ascii="Times New Roman" w:hAnsi="Times New Roman" w:cs="Times New Roman"/>
          <w:caps w:val="0"/>
          <w:noProof/>
          <w:color w:val="auto"/>
          <w:lang w:eastAsia="en-US"/>
        </w:rPr>
        <w:br/>
      </w:r>
      <w:r w:rsidRPr="00B57443">
        <w:rPr>
          <w:rFonts w:ascii="Times New Roman" w:hAnsi="Times New Roman" w:cs="Times New Roman"/>
          <w:caps w:val="0"/>
          <w:noProof/>
          <w:color w:val="auto"/>
          <w:lang w:eastAsia="en-US"/>
        </w:rPr>
        <w:br/>
      </w:r>
      <w:r w:rsidRPr="00B57443">
        <w:rPr>
          <w:rFonts w:ascii="Times New Roman" w:hAnsi="Times New Roman" w:cs="Times New Roman"/>
          <w:caps w:val="0"/>
          <w:color w:val="auto"/>
        </w:rPr>
        <w:t xml:space="preserve">select text </w:t>
      </w:r>
      <w:r w:rsidR="00B57443" w:rsidRPr="000F28D6">
        <w:rPr>
          <w:noProof/>
          <w:lang w:eastAsia="en-US"/>
        </w:rPr>
        <w:drawing>
          <wp:inline distT="0" distB="0" distL="0" distR="0" wp14:anchorId="608448BB" wp14:editId="4DE70DC4">
            <wp:extent cx="5797550" cy="88457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jpg"/>
                    <pic:cNvPicPr/>
                  </pic:nvPicPr>
                  <pic:blipFill>
                    <a:blip r:embed="rId25">
                      <a:extLst>
                        <a:ext uri="{28A0092B-C50C-407E-A947-70E740481C1C}">
                          <a14:useLocalDpi xmlns:a14="http://schemas.microsoft.com/office/drawing/2010/main" val="0"/>
                        </a:ext>
                      </a:extLst>
                    </a:blip>
                    <a:stretch>
                      <a:fillRect/>
                    </a:stretch>
                  </pic:blipFill>
                  <pic:spPr>
                    <a:xfrm>
                      <a:off x="0" y="0"/>
                      <a:ext cx="5797550" cy="884574"/>
                    </a:xfrm>
                    <a:prstGeom prst="rect">
                      <a:avLst/>
                    </a:prstGeom>
                  </pic:spPr>
                </pic:pic>
              </a:graphicData>
            </a:graphic>
          </wp:inline>
        </w:drawing>
      </w:r>
      <w:r>
        <w:rPr>
          <w:rFonts w:ascii="Times New Roman" w:hAnsi="Times New Roman" w:cs="Times New Roman"/>
          <w:caps w:val="0"/>
          <w:color w:val="auto"/>
        </w:rPr>
        <w:br/>
      </w:r>
      <w:r w:rsidRPr="00B57443">
        <w:rPr>
          <w:rFonts w:ascii="Times New Roman" w:hAnsi="Times New Roman" w:cs="Times New Roman"/>
          <w:caps w:val="0"/>
          <w:color w:val="auto"/>
        </w:rPr>
        <w:br/>
        <w:t xml:space="preserve">enter quantily for product: </w:t>
      </w:r>
      <w:r>
        <w:rPr>
          <w:rFonts w:ascii="Times New Roman" w:hAnsi="Times New Roman" w:cs="Times New Roman"/>
          <w:caps w:val="0"/>
          <w:color w:val="auto"/>
        </w:rPr>
        <w:br/>
      </w:r>
      <w:r>
        <w:rPr>
          <w:rFonts w:ascii="Times New Roman" w:hAnsi="Times New Roman" w:cs="Times New Roman"/>
          <w:caps w:val="0"/>
          <w:color w:val="auto"/>
        </w:rPr>
        <w:br/>
      </w:r>
      <w:r w:rsidR="00B57443" w:rsidRPr="000F28D6">
        <w:rPr>
          <w:noProof/>
          <w:lang w:eastAsia="en-US"/>
        </w:rPr>
        <w:drawing>
          <wp:inline distT="0" distB="0" distL="0" distR="0" wp14:anchorId="2C159EDE" wp14:editId="547C77D3">
            <wp:extent cx="5797550" cy="42523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jpg"/>
                    <pic:cNvPicPr/>
                  </pic:nvPicPr>
                  <pic:blipFill>
                    <a:blip r:embed="rId26">
                      <a:extLst>
                        <a:ext uri="{28A0092B-C50C-407E-A947-70E740481C1C}">
                          <a14:useLocalDpi xmlns:a14="http://schemas.microsoft.com/office/drawing/2010/main" val="0"/>
                        </a:ext>
                      </a:extLst>
                    </a:blip>
                    <a:stretch>
                      <a:fillRect/>
                    </a:stretch>
                  </pic:blipFill>
                  <pic:spPr>
                    <a:xfrm>
                      <a:off x="0" y="0"/>
                      <a:ext cx="5797550" cy="425233"/>
                    </a:xfrm>
                    <a:prstGeom prst="rect">
                      <a:avLst/>
                    </a:prstGeom>
                  </pic:spPr>
                </pic:pic>
              </a:graphicData>
            </a:graphic>
          </wp:inline>
        </w:drawing>
      </w:r>
      <w:r>
        <w:rPr>
          <w:rFonts w:ascii="Times New Roman" w:hAnsi="Times New Roman" w:cs="Times New Roman"/>
          <w:caps w:val="0"/>
          <w:color w:val="auto"/>
        </w:rPr>
        <w:br/>
      </w:r>
      <w:r>
        <w:rPr>
          <w:rFonts w:ascii="Times New Roman" w:hAnsi="Times New Roman" w:cs="Times New Roman"/>
          <w:caps w:val="0"/>
          <w:color w:val="auto"/>
        </w:rPr>
        <w:br/>
      </w:r>
      <w:r w:rsidRPr="00B57443">
        <w:rPr>
          <w:rFonts w:ascii="Times New Roman" w:hAnsi="Times New Roman" w:cs="Times New Roman"/>
          <w:caps w:val="0"/>
          <w:color w:val="auto"/>
          <w:szCs w:val="24"/>
        </w:rPr>
        <w:t>1 - choose order in system</w:t>
      </w:r>
      <w:r w:rsidRPr="00B57443">
        <w:rPr>
          <w:rFonts w:ascii="Times New Roman" w:hAnsi="Times New Roman" w:cs="Times New Roman"/>
          <w:caps w:val="0"/>
          <w:color w:val="auto"/>
          <w:szCs w:val="24"/>
        </w:rPr>
        <w:br/>
        <w:t xml:space="preserve">2 - click to “ </w:t>
      </w:r>
      <w:r w:rsidRPr="00B57443">
        <w:rPr>
          <w:rFonts w:ascii="Times New Roman" w:hAnsi="Times New Roman" w:cs="Times New Roman"/>
          <w:caps w:val="0"/>
          <w:color w:val="auto"/>
          <w:sz w:val="22"/>
          <w:szCs w:val="24"/>
        </w:rPr>
        <w:t xml:space="preserve">add to your order </w:t>
      </w:r>
      <w:r w:rsidRPr="00B57443">
        <w:rPr>
          <w:rFonts w:ascii="Times New Roman" w:hAnsi="Times New Roman" w:cs="Times New Roman"/>
          <w:caps w:val="0"/>
          <w:color w:val="auto"/>
          <w:szCs w:val="24"/>
        </w:rPr>
        <w:t>“ button when choose order finish.</w:t>
      </w:r>
      <w:r>
        <w:rPr>
          <w:rFonts w:ascii="Times New Roman" w:hAnsi="Times New Roman" w:cs="Times New Roman"/>
          <w:caps w:val="0"/>
          <w:color w:val="auto"/>
          <w:szCs w:val="24"/>
        </w:rPr>
        <w:br/>
      </w:r>
      <w:r w:rsidRPr="00B57443">
        <w:rPr>
          <w:rFonts w:ascii="Times New Roman" w:hAnsi="Times New Roman" w:cs="Times New Roman"/>
          <w:caps w:val="0"/>
          <w:color w:val="auto"/>
          <w:szCs w:val="24"/>
        </w:rPr>
        <w:br/>
      </w:r>
      <w:r w:rsidR="00B57443" w:rsidRPr="000F28D6">
        <w:rPr>
          <w:noProof/>
          <w:lang w:eastAsia="en-US"/>
        </w:rPr>
        <w:drawing>
          <wp:inline distT="0" distB="0" distL="0" distR="0" wp14:anchorId="49AC81CC" wp14:editId="79FC5B27">
            <wp:extent cx="5797550" cy="8083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jpg"/>
                    <pic:cNvPicPr/>
                  </pic:nvPicPr>
                  <pic:blipFill>
                    <a:blip r:embed="rId27">
                      <a:extLst>
                        <a:ext uri="{28A0092B-C50C-407E-A947-70E740481C1C}">
                          <a14:useLocalDpi xmlns:a14="http://schemas.microsoft.com/office/drawing/2010/main" val="0"/>
                        </a:ext>
                      </a:extLst>
                    </a:blip>
                    <a:stretch>
                      <a:fillRect/>
                    </a:stretch>
                  </pic:blipFill>
                  <pic:spPr>
                    <a:xfrm>
                      <a:off x="0" y="0"/>
                      <a:ext cx="5797550" cy="808355"/>
                    </a:xfrm>
                    <a:prstGeom prst="rect">
                      <a:avLst/>
                    </a:prstGeom>
                  </pic:spPr>
                </pic:pic>
              </a:graphicData>
            </a:graphic>
          </wp:inline>
        </w:drawing>
      </w:r>
      <w:bookmarkStart w:id="21" w:name="_Toc357695268"/>
    </w:p>
    <w:p w:rsidR="00A06B8F" w:rsidRPr="00A06B8F" w:rsidRDefault="00F307E1" w:rsidP="00A06B8F">
      <w:pPr>
        <w:pStyle w:val="Heading2"/>
        <w:numPr>
          <w:ilvl w:val="0"/>
          <w:numId w:val="45"/>
        </w:numPr>
        <w:tabs>
          <w:tab w:val="left" w:pos="360"/>
        </w:tabs>
        <w:ind w:left="0" w:firstLine="0"/>
        <w:rPr>
          <w:rStyle w:val="Heading2Char"/>
          <w:rFonts w:ascii="Times New Roman" w:hAnsi="Times New Roman" w:cs="Times New Roman"/>
          <w:caps/>
          <w:color w:val="auto"/>
        </w:rPr>
      </w:pPr>
      <w:r>
        <w:rPr>
          <w:rStyle w:val="Heading2Char"/>
          <w:rFonts w:ascii="Times New Roman" w:hAnsi="Times New Roman" w:cs="Times New Roman"/>
          <w:b/>
          <w:color w:val="auto"/>
        </w:rPr>
        <w:lastRenderedPageBreak/>
        <w:t>I</w:t>
      </w:r>
      <w:r w:rsidRPr="00B57443">
        <w:rPr>
          <w:rStyle w:val="Heading2Char"/>
          <w:rFonts w:ascii="Times New Roman" w:hAnsi="Times New Roman" w:cs="Times New Roman"/>
          <w:b/>
          <w:color w:val="auto"/>
        </w:rPr>
        <w:t xml:space="preserve"> want to allocate products, how?</w:t>
      </w:r>
      <w:bookmarkEnd w:id="21"/>
      <w:r w:rsidRPr="00B57443">
        <w:rPr>
          <w:rStyle w:val="Heading2Char"/>
          <w:b/>
          <w:color w:val="auto"/>
        </w:rPr>
        <w:br/>
      </w:r>
      <w:r w:rsidRPr="00B57443">
        <w:rPr>
          <w:rStyle w:val="Heading2Char"/>
          <w:b/>
          <w:color w:val="auto"/>
        </w:rPr>
        <w:br/>
      </w:r>
      <w:r>
        <w:rPr>
          <w:rFonts w:ascii="Times New Roman" w:hAnsi="Times New Roman" w:cs="Times New Roman"/>
          <w:b/>
          <w:caps w:val="0"/>
          <w:color w:val="auto"/>
        </w:rPr>
        <w:t>S</w:t>
      </w:r>
      <w:r w:rsidRPr="00B57443">
        <w:rPr>
          <w:rFonts w:ascii="Times New Roman" w:hAnsi="Times New Roman" w:cs="Times New Roman"/>
          <w:b/>
          <w:caps w:val="0"/>
          <w:color w:val="auto"/>
        </w:rPr>
        <w:t xml:space="preserve">tep 1: </w:t>
      </w:r>
      <w:r w:rsidRPr="00B57443">
        <w:rPr>
          <w:rFonts w:ascii="Times New Roman" w:hAnsi="Times New Roman" w:cs="Times New Roman"/>
          <w:caps w:val="0"/>
          <w:color w:val="auto"/>
          <w:szCs w:val="24"/>
        </w:rPr>
        <w:t>please click link “</w:t>
      </w:r>
      <w:r w:rsidRPr="00B57443">
        <w:rPr>
          <w:rFonts w:ascii="Times New Roman" w:hAnsi="Times New Roman" w:cs="Times New Roman"/>
          <w:caps w:val="0"/>
          <w:color w:val="auto"/>
          <w:sz w:val="22"/>
          <w:szCs w:val="24"/>
        </w:rPr>
        <w:t>order</w:t>
      </w:r>
      <w:r w:rsidRPr="00B57443">
        <w:rPr>
          <w:rFonts w:ascii="Times New Roman" w:hAnsi="Times New Roman" w:cs="Times New Roman"/>
          <w:caps w:val="0"/>
          <w:color w:val="auto"/>
          <w:szCs w:val="24"/>
        </w:rPr>
        <w:t>” form menu, you can see all order, find order you want allocate.</w:t>
      </w:r>
      <w:r>
        <w:rPr>
          <w:rFonts w:ascii="Times New Roman" w:hAnsi="Times New Roman" w:cs="Times New Roman"/>
          <w:caps w:val="0"/>
          <w:color w:val="auto"/>
          <w:szCs w:val="24"/>
        </w:rPr>
        <w:br/>
      </w:r>
      <w:r w:rsidRPr="00B57443">
        <w:rPr>
          <w:rFonts w:ascii="Times New Roman" w:hAnsi="Times New Roman" w:cs="Times New Roman"/>
          <w:caps w:val="0"/>
          <w:color w:val="auto"/>
          <w:szCs w:val="24"/>
        </w:rPr>
        <w:br/>
      </w:r>
      <w:r w:rsidRPr="00B57443">
        <w:rPr>
          <w:rFonts w:ascii="Times New Roman" w:hAnsi="Times New Roman" w:cs="Times New Roman"/>
          <w:caps w:val="0"/>
          <w:color w:val="auto"/>
          <w:szCs w:val="24"/>
        </w:rPr>
        <w:br/>
      </w:r>
      <w:r w:rsidR="00B57443" w:rsidRPr="000F28D6">
        <w:rPr>
          <w:noProof/>
          <w:lang w:eastAsia="en-US"/>
        </w:rPr>
        <w:drawing>
          <wp:inline distT="0" distB="0" distL="0" distR="0" wp14:anchorId="686AEE97" wp14:editId="69500466">
            <wp:extent cx="5797550" cy="16522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83C7.tmp"/>
                    <pic:cNvPicPr/>
                  </pic:nvPicPr>
                  <pic:blipFill>
                    <a:blip r:embed="rId28">
                      <a:extLst>
                        <a:ext uri="{28A0092B-C50C-407E-A947-70E740481C1C}">
                          <a14:useLocalDpi xmlns:a14="http://schemas.microsoft.com/office/drawing/2010/main" val="0"/>
                        </a:ext>
                      </a:extLst>
                    </a:blip>
                    <a:stretch>
                      <a:fillRect/>
                    </a:stretch>
                  </pic:blipFill>
                  <pic:spPr>
                    <a:xfrm>
                      <a:off x="0" y="0"/>
                      <a:ext cx="5797550" cy="1652270"/>
                    </a:xfrm>
                    <a:prstGeom prst="rect">
                      <a:avLst/>
                    </a:prstGeom>
                  </pic:spPr>
                </pic:pic>
              </a:graphicData>
            </a:graphic>
          </wp:inline>
        </w:drawing>
      </w:r>
      <w:r w:rsidRPr="00B57443">
        <w:rPr>
          <w:rFonts w:ascii="Times New Roman" w:hAnsi="Times New Roman" w:cs="Times New Roman"/>
          <w:caps w:val="0"/>
          <w:color w:val="auto"/>
          <w:szCs w:val="24"/>
        </w:rPr>
        <w:br/>
      </w:r>
      <w:r>
        <w:rPr>
          <w:rFonts w:ascii="Times New Roman" w:hAnsi="Times New Roman" w:cs="Times New Roman"/>
          <w:b/>
          <w:caps w:val="0"/>
          <w:color w:val="auto"/>
          <w:szCs w:val="24"/>
        </w:rPr>
        <w:t>S</w:t>
      </w:r>
      <w:r w:rsidRPr="00B57443">
        <w:rPr>
          <w:rFonts w:ascii="Times New Roman" w:hAnsi="Times New Roman" w:cs="Times New Roman"/>
          <w:b/>
          <w:caps w:val="0"/>
          <w:color w:val="auto"/>
          <w:szCs w:val="24"/>
        </w:rPr>
        <w:t>tep 2:</w:t>
      </w:r>
      <w:r w:rsidRPr="00B57443">
        <w:rPr>
          <w:rFonts w:ascii="Times New Roman" w:hAnsi="Times New Roman" w:cs="Times New Roman"/>
          <w:caps w:val="0"/>
          <w:color w:val="auto"/>
          <w:szCs w:val="24"/>
        </w:rPr>
        <w:t xml:space="preserve"> click “</w:t>
      </w:r>
      <w:r w:rsidRPr="00B57443">
        <w:rPr>
          <w:rFonts w:ascii="Times New Roman" w:hAnsi="Times New Roman" w:cs="Times New Roman"/>
          <w:caps w:val="0"/>
          <w:color w:val="auto"/>
          <w:sz w:val="22"/>
          <w:szCs w:val="24"/>
        </w:rPr>
        <w:t>edit</w:t>
      </w:r>
      <w:r w:rsidRPr="00B57443">
        <w:rPr>
          <w:rFonts w:ascii="Times New Roman" w:hAnsi="Times New Roman" w:cs="Times New Roman"/>
          <w:caps w:val="0"/>
          <w:color w:val="auto"/>
          <w:szCs w:val="24"/>
        </w:rPr>
        <w:t>” from acion row(select menu) of  product you want  allocate</w:t>
      </w:r>
      <w:r>
        <w:rPr>
          <w:rFonts w:ascii="Times New Roman" w:hAnsi="Times New Roman" w:cs="Times New Roman"/>
          <w:caps w:val="0"/>
          <w:color w:val="auto"/>
          <w:szCs w:val="24"/>
        </w:rPr>
        <w:br/>
      </w:r>
      <w:r w:rsidRPr="00B57443">
        <w:rPr>
          <w:rFonts w:ascii="Times New Roman" w:hAnsi="Times New Roman" w:cs="Times New Roman"/>
          <w:caps w:val="0"/>
          <w:color w:val="auto"/>
          <w:szCs w:val="24"/>
        </w:rPr>
        <w:br/>
      </w:r>
      <w:r w:rsidRPr="00B57443">
        <w:rPr>
          <w:rFonts w:ascii="Times New Roman" w:hAnsi="Times New Roman" w:cs="Times New Roman"/>
          <w:caps w:val="0"/>
          <w:color w:val="auto"/>
          <w:szCs w:val="24"/>
        </w:rPr>
        <w:br/>
      </w:r>
      <w:r w:rsidR="00B57443" w:rsidRPr="000F28D6">
        <w:rPr>
          <w:noProof/>
          <w:lang w:eastAsia="en-US"/>
        </w:rPr>
        <w:drawing>
          <wp:inline distT="0" distB="0" distL="0" distR="0" wp14:anchorId="5D566A75" wp14:editId="573EFD85">
            <wp:extent cx="5797550" cy="766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6384.tmp"/>
                    <pic:cNvPicPr/>
                  </pic:nvPicPr>
                  <pic:blipFill>
                    <a:blip r:embed="rId29">
                      <a:extLst>
                        <a:ext uri="{28A0092B-C50C-407E-A947-70E740481C1C}">
                          <a14:useLocalDpi xmlns:a14="http://schemas.microsoft.com/office/drawing/2010/main" val="0"/>
                        </a:ext>
                      </a:extLst>
                    </a:blip>
                    <a:stretch>
                      <a:fillRect/>
                    </a:stretch>
                  </pic:blipFill>
                  <pic:spPr>
                    <a:xfrm>
                      <a:off x="0" y="0"/>
                      <a:ext cx="5797550" cy="766445"/>
                    </a:xfrm>
                    <a:prstGeom prst="rect">
                      <a:avLst/>
                    </a:prstGeom>
                  </pic:spPr>
                </pic:pic>
              </a:graphicData>
            </a:graphic>
          </wp:inline>
        </w:drawing>
      </w:r>
      <w:r w:rsidRPr="00B57443">
        <w:rPr>
          <w:rFonts w:ascii="Times New Roman" w:hAnsi="Times New Roman" w:cs="Times New Roman"/>
          <w:caps w:val="0"/>
          <w:color w:val="auto"/>
          <w:szCs w:val="24"/>
        </w:rPr>
        <w:br/>
      </w:r>
      <w:r>
        <w:rPr>
          <w:rFonts w:ascii="Times New Roman" w:hAnsi="Times New Roman" w:cs="Times New Roman"/>
          <w:b/>
          <w:caps w:val="0"/>
          <w:color w:val="auto"/>
          <w:szCs w:val="24"/>
        </w:rPr>
        <w:t>S</w:t>
      </w:r>
      <w:r w:rsidRPr="00B57443">
        <w:rPr>
          <w:rFonts w:ascii="Times New Roman" w:hAnsi="Times New Roman" w:cs="Times New Roman"/>
          <w:b/>
          <w:caps w:val="0"/>
          <w:color w:val="auto"/>
          <w:szCs w:val="24"/>
        </w:rPr>
        <w:t>tep 3:</w:t>
      </w:r>
      <w:r w:rsidRPr="00B57443">
        <w:rPr>
          <w:rFonts w:ascii="Times New Roman" w:hAnsi="Times New Roman" w:cs="Times New Roman"/>
          <w:caps w:val="0"/>
          <w:color w:val="auto"/>
          <w:szCs w:val="24"/>
        </w:rPr>
        <w:t xml:space="preserve"> and then click ”</w:t>
      </w:r>
      <w:r w:rsidRPr="00B57443">
        <w:rPr>
          <w:rFonts w:ascii="Times New Roman" w:hAnsi="Times New Roman" w:cs="Times New Roman"/>
          <w:caps w:val="0"/>
          <w:color w:val="auto"/>
          <w:sz w:val="22"/>
          <w:szCs w:val="24"/>
        </w:rPr>
        <w:t>allocate</w:t>
      </w:r>
      <w:r w:rsidRPr="00B57443">
        <w:rPr>
          <w:rFonts w:ascii="Times New Roman" w:hAnsi="Times New Roman" w:cs="Times New Roman"/>
          <w:caps w:val="0"/>
          <w:color w:val="auto"/>
          <w:szCs w:val="24"/>
        </w:rPr>
        <w:t>” from action row(select menu) to allocate product.</w:t>
      </w:r>
      <w:r w:rsidRPr="00B57443">
        <w:rPr>
          <w:rFonts w:ascii="Times New Roman" w:hAnsi="Times New Roman" w:cs="Times New Roman"/>
          <w:caps w:val="0"/>
          <w:color w:val="auto"/>
          <w:szCs w:val="24"/>
        </w:rPr>
        <w:br/>
      </w:r>
      <w:r w:rsidRPr="00B57443">
        <w:rPr>
          <w:rFonts w:ascii="Times New Roman" w:hAnsi="Times New Roman" w:cs="Times New Roman"/>
          <w:caps w:val="0"/>
          <w:color w:val="auto"/>
          <w:szCs w:val="24"/>
        </w:rPr>
        <w:br/>
      </w:r>
      <w:r w:rsidR="00B57443" w:rsidRPr="000F28D6">
        <w:rPr>
          <w:noProof/>
          <w:lang w:eastAsia="en-US"/>
        </w:rPr>
        <w:drawing>
          <wp:inline distT="0" distB="0" distL="0" distR="0" wp14:anchorId="59AC7362" wp14:editId="47D34CFE">
            <wp:extent cx="5797550" cy="14979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DC45.tmp"/>
                    <pic:cNvPicPr/>
                  </pic:nvPicPr>
                  <pic:blipFill>
                    <a:blip r:embed="rId30">
                      <a:extLst>
                        <a:ext uri="{28A0092B-C50C-407E-A947-70E740481C1C}">
                          <a14:useLocalDpi xmlns:a14="http://schemas.microsoft.com/office/drawing/2010/main" val="0"/>
                        </a:ext>
                      </a:extLst>
                    </a:blip>
                    <a:stretch>
                      <a:fillRect/>
                    </a:stretch>
                  </pic:blipFill>
                  <pic:spPr>
                    <a:xfrm>
                      <a:off x="0" y="0"/>
                      <a:ext cx="5797550" cy="1497965"/>
                    </a:xfrm>
                    <a:prstGeom prst="rect">
                      <a:avLst/>
                    </a:prstGeom>
                  </pic:spPr>
                </pic:pic>
              </a:graphicData>
            </a:graphic>
          </wp:inline>
        </w:drawing>
      </w:r>
      <w:r w:rsidRPr="00B57443">
        <w:rPr>
          <w:rFonts w:ascii="Times New Roman" w:hAnsi="Times New Roman" w:cs="Times New Roman"/>
          <w:caps w:val="0"/>
          <w:color w:val="auto"/>
          <w:szCs w:val="24"/>
        </w:rPr>
        <w:br/>
      </w:r>
      <w:r>
        <w:rPr>
          <w:rFonts w:ascii="Times New Roman" w:hAnsi="Times New Roman" w:cs="Times New Roman"/>
          <w:b/>
          <w:caps w:val="0"/>
          <w:color w:val="auto"/>
          <w:szCs w:val="24"/>
        </w:rPr>
        <w:br/>
      </w:r>
      <w:r>
        <w:rPr>
          <w:rFonts w:ascii="Times New Roman" w:hAnsi="Times New Roman" w:cs="Times New Roman"/>
          <w:b/>
          <w:caps w:val="0"/>
          <w:color w:val="auto"/>
          <w:szCs w:val="24"/>
        </w:rPr>
        <w:br/>
      </w:r>
      <w:r>
        <w:rPr>
          <w:rFonts w:ascii="Times New Roman" w:hAnsi="Times New Roman" w:cs="Times New Roman"/>
          <w:b/>
          <w:caps w:val="0"/>
          <w:color w:val="auto"/>
          <w:szCs w:val="24"/>
        </w:rPr>
        <w:br/>
      </w:r>
      <w:r>
        <w:rPr>
          <w:rFonts w:ascii="Times New Roman" w:hAnsi="Times New Roman" w:cs="Times New Roman"/>
          <w:b/>
          <w:caps w:val="0"/>
          <w:color w:val="auto"/>
          <w:szCs w:val="24"/>
        </w:rPr>
        <w:br/>
      </w:r>
      <w:r>
        <w:rPr>
          <w:rFonts w:ascii="Times New Roman" w:hAnsi="Times New Roman" w:cs="Times New Roman"/>
          <w:b/>
          <w:caps w:val="0"/>
          <w:color w:val="auto"/>
          <w:szCs w:val="24"/>
        </w:rPr>
        <w:br/>
      </w:r>
      <w:r>
        <w:rPr>
          <w:rFonts w:ascii="Times New Roman" w:hAnsi="Times New Roman" w:cs="Times New Roman"/>
          <w:b/>
          <w:caps w:val="0"/>
          <w:color w:val="auto"/>
          <w:szCs w:val="24"/>
        </w:rPr>
        <w:br/>
      </w:r>
      <w:r>
        <w:rPr>
          <w:rFonts w:ascii="Times New Roman" w:hAnsi="Times New Roman" w:cs="Times New Roman"/>
          <w:b/>
          <w:caps w:val="0"/>
          <w:color w:val="auto"/>
          <w:szCs w:val="24"/>
        </w:rPr>
        <w:br/>
      </w:r>
      <w:r>
        <w:rPr>
          <w:rFonts w:ascii="Times New Roman" w:hAnsi="Times New Roman" w:cs="Times New Roman"/>
          <w:b/>
          <w:caps w:val="0"/>
          <w:color w:val="auto"/>
          <w:szCs w:val="24"/>
        </w:rPr>
        <w:br/>
      </w:r>
      <w:r>
        <w:rPr>
          <w:rFonts w:ascii="Times New Roman" w:hAnsi="Times New Roman" w:cs="Times New Roman"/>
          <w:b/>
          <w:caps w:val="0"/>
          <w:color w:val="auto"/>
          <w:szCs w:val="24"/>
        </w:rPr>
        <w:br/>
      </w:r>
      <w:r>
        <w:rPr>
          <w:rFonts w:ascii="Times New Roman" w:hAnsi="Times New Roman" w:cs="Times New Roman"/>
          <w:b/>
          <w:caps w:val="0"/>
          <w:color w:val="auto"/>
          <w:szCs w:val="24"/>
        </w:rPr>
        <w:br/>
      </w:r>
      <w:r>
        <w:rPr>
          <w:rFonts w:ascii="Times New Roman" w:hAnsi="Times New Roman" w:cs="Times New Roman"/>
          <w:b/>
          <w:caps w:val="0"/>
          <w:color w:val="auto"/>
          <w:szCs w:val="24"/>
        </w:rPr>
        <w:br/>
      </w:r>
      <w:r>
        <w:rPr>
          <w:rFonts w:ascii="Times New Roman" w:hAnsi="Times New Roman" w:cs="Times New Roman"/>
          <w:b/>
          <w:caps w:val="0"/>
          <w:color w:val="auto"/>
          <w:szCs w:val="24"/>
        </w:rPr>
        <w:br/>
      </w:r>
      <w:r>
        <w:rPr>
          <w:rFonts w:ascii="Times New Roman" w:hAnsi="Times New Roman" w:cs="Times New Roman"/>
          <w:b/>
          <w:caps w:val="0"/>
          <w:color w:val="auto"/>
          <w:szCs w:val="24"/>
        </w:rPr>
        <w:br/>
      </w:r>
      <w:r>
        <w:rPr>
          <w:rFonts w:ascii="Times New Roman" w:hAnsi="Times New Roman" w:cs="Times New Roman"/>
          <w:b/>
          <w:caps w:val="0"/>
          <w:color w:val="auto"/>
          <w:szCs w:val="24"/>
        </w:rPr>
        <w:br/>
      </w:r>
      <w:r>
        <w:rPr>
          <w:rFonts w:ascii="Times New Roman" w:hAnsi="Times New Roman" w:cs="Times New Roman"/>
          <w:b/>
          <w:caps w:val="0"/>
          <w:color w:val="auto"/>
          <w:szCs w:val="24"/>
        </w:rPr>
        <w:br/>
      </w:r>
      <w:r>
        <w:rPr>
          <w:rFonts w:ascii="Times New Roman" w:hAnsi="Times New Roman" w:cs="Times New Roman"/>
          <w:b/>
          <w:caps w:val="0"/>
          <w:color w:val="auto"/>
          <w:szCs w:val="24"/>
        </w:rPr>
        <w:lastRenderedPageBreak/>
        <w:t>S</w:t>
      </w:r>
      <w:r w:rsidRPr="00B57443">
        <w:rPr>
          <w:rFonts w:ascii="Times New Roman" w:hAnsi="Times New Roman" w:cs="Times New Roman"/>
          <w:b/>
          <w:caps w:val="0"/>
          <w:color w:val="auto"/>
          <w:szCs w:val="24"/>
        </w:rPr>
        <w:t>tep 4:</w:t>
      </w:r>
      <w:r w:rsidRPr="00B57443">
        <w:rPr>
          <w:rFonts w:ascii="Times New Roman" w:hAnsi="Times New Roman" w:cs="Times New Roman"/>
          <w:caps w:val="0"/>
          <w:color w:val="auto"/>
          <w:szCs w:val="24"/>
        </w:rPr>
        <w:t xml:space="preserve"> you can allocate product here</w:t>
      </w:r>
      <w:r w:rsidRPr="00B57443">
        <w:rPr>
          <w:rFonts w:ascii="Times New Roman" w:hAnsi="Times New Roman" w:cs="Times New Roman"/>
          <w:caps w:val="0"/>
          <w:color w:val="auto"/>
          <w:szCs w:val="24"/>
        </w:rPr>
        <w:br/>
      </w:r>
      <w:r w:rsidRPr="00B57443">
        <w:rPr>
          <w:rFonts w:ascii="Times New Roman" w:hAnsi="Times New Roman" w:cs="Times New Roman"/>
          <w:caps w:val="0"/>
          <w:color w:val="auto"/>
          <w:szCs w:val="24"/>
        </w:rPr>
        <w:br/>
      </w:r>
      <w:r w:rsidR="00B57443" w:rsidRPr="000F28D6">
        <w:rPr>
          <w:noProof/>
          <w:lang w:eastAsia="en-US"/>
        </w:rPr>
        <w:drawing>
          <wp:inline distT="0" distB="0" distL="0" distR="0" wp14:anchorId="19CC2C2E" wp14:editId="48C79336">
            <wp:extent cx="5797550" cy="25520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C6A1.tmp"/>
                    <pic:cNvPicPr/>
                  </pic:nvPicPr>
                  <pic:blipFill>
                    <a:blip r:embed="rId31">
                      <a:extLst>
                        <a:ext uri="{28A0092B-C50C-407E-A947-70E740481C1C}">
                          <a14:useLocalDpi xmlns:a14="http://schemas.microsoft.com/office/drawing/2010/main" val="0"/>
                        </a:ext>
                      </a:extLst>
                    </a:blip>
                    <a:stretch>
                      <a:fillRect/>
                    </a:stretch>
                  </pic:blipFill>
                  <pic:spPr>
                    <a:xfrm>
                      <a:off x="0" y="0"/>
                      <a:ext cx="5797550" cy="2552065"/>
                    </a:xfrm>
                    <a:prstGeom prst="rect">
                      <a:avLst/>
                    </a:prstGeom>
                  </pic:spPr>
                </pic:pic>
              </a:graphicData>
            </a:graphic>
          </wp:inline>
        </w:drawing>
      </w:r>
      <w:r>
        <w:rPr>
          <w:rFonts w:ascii="Times New Roman" w:hAnsi="Times New Roman" w:cs="Times New Roman"/>
          <w:caps w:val="0"/>
          <w:color w:val="auto"/>
          <w:szCs w:val="24"/>
        </w:rPr>
        <w:br/>
      </w:r>
      <w:r w:rsidRPr="00B57443">
        <w:rPr>
          <w:rFonts w:ascii="Times New Roman" w:hAnsi="Times New Roman" w:cs="Times New Roman"/>
          <w:caps w:val="0"/>
          <w:color w:val="auto"/>
          <w:szCs w:val="24"/>
        </w:rPr>
        <w:br/>
      </w:r>
      <w:r>
        <w:rPr>
          <w:rFonts w:ascii="Times New Roman" w:hAnsi="Times New Roman" w:cs="Times New Roman"/>
          <w:caps w:val="0"/>
          <w:color w:val="auto"/>
          <w:szCs w:val="24"/>
        </w:rPr>
        <w:t>A</w:t>
      </w:r>
      <w:r w:rsidRPr="00B57443">
        <w:rPr>
          <w:rFonts w:ascii="Times New Roman" w:hAnsi="Times New Roman" w:cs="Times New Roman"/>
          <w:caps w:val="0"/>
          <w:color w:val="auto"/>
          <w:szCs w:val="24"/>
        </w:rPr>
        <w:t>fter you select allocate, please click button save to finish.</w:t>
      </w:r>
      <w:r w:rsidRPr="00B57443">
        <w:rPr>
          <w:rFonts w:ascii="Times New Roman" w:hAnsi="Times New Roman" w:cs="Times New Roman"/>
          <w:caps w:val="0"/>
          <w:color w:val="auto"/>
          <w:szCs w:val="24"/>
        </w:rPr>
        <w:br/>
        <w:t>the page to allocation location</w:t>
      </w:r>
      <w:r w:rsidRPr="00B57443">
        <w:rPr>
          <w:caps w:val="0"/>
          <w:noProof/>
          <w:color w:val="auto"/>
          <w:lang w:eastAsia="en-US"/>
        </w:rPr>
        <w:t xml:space="preserve"> </w:t>
      </w:r>
      <w:r w:rsidR="00B57443" w:rsidRPr="000F28D6">
        <w:rPr>
          <w:noProof/>
          <w:lang w:eastAsia="en-US"/>
        </w:rPr>
        <w:drawing>
          <wp:inline distT="0" distB="0" distL="0" distR="0" wp14:anchorId="65538755" wp14:editId="507BBD5E">
            <wp:extent cx="5797550" cy="2696210"/>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cate-fn.jpg"/>
                    <pic:cNvPicPr/>
                  </pic:nvPicPr>
                  <pic:blipFill>
                    <a:blip r:embed="rId32">
                      <a:extLst>
                        <a:ext uri="{28A0092B-C50C-407E-A947-70E740481C1C}">
                          <a14:useLocalDpi xmlns:a14="http://schemas.microsoft.com/office/drawing/2010/main" val="0"/>
                        </a:ext>
                      </a:extLst>
                    </a:blip>
                    <a:stretch>
                      <a:fillRect/>
                    </a:stretch>
                  </pic:blipFill>
                  <pic:spPr>
                    <a:xfrm>
                      <a:off x="0" y="0"/>
                      <a:ext cx="5797550" cy="2696210"/>
                    </a:xfrm>
                    <a:prstGeom prst="rect">
                      <a:avLst/>
                    </a:prstGeom>
                  </pic:spPr>
                </pic:pic>
              </a:graphicData>
            </a:graphic>
          </wp:inline>
        </w:drawing>
      </w:r>
      <w:r w:rsidRPr="00B57443">
        <w:rPr>
          <w:rFonts w:ascii="Times New Roman" w:hAnsi="Times New Roman" w:cs="Times New Roman"/>
          <w:caps w:val="0"/>
          <w:color w:val="auto"/>
          <w:szCs w:val="24"/>
        </w:rPr>
        <w:br/>
      </w:r>
      <w:r>
        <w:rPr>
          <w:rFonts w:ascii="Times New Roman" w:hAnsi="Times New Roman" w:cs="Times New Roman"/>
          <w:caps w:val="0"/>
          <w:color w:val="auto"/>
          <w:szCs w:val="24"/>
        </w:rPr>
        <w:t>H</w:t>
      </w:r>
      <w:r w:rsidRPr="00B57443">
        <w:rPr>
          <w:rFonts w:ascii="Times New Roman" w:hAnsi="Times New Roman" w:cs="Times New Roman"/>
          <w:caps w:val="0"/>
          <w:color w:val="auto"/>
          <w:szCs w:val="24"/>
        </w:rPr>
        <w:t>ow to use allocation:</w:t>
      </w:r>
      <w:r w:rsidRPr="00A06B8F">
        <w:rPr>
          <w:rFonts w:ascii="Times New Roman" w:hAnsi="Times New Roman" w:cs="Times New Roman"/>
          <w:caps w:val="0"/>
          <w:color w:val="auto"/>
          <w:szCs w:val="24"/>
        </w:rPr>
        <w:br/>
      </w:r>
      <w:r w:rsidRPr="00A06B8F">
        <w:rPr>
          <w:rFonts w:ascii="Times New Roman" w:hAnsi="Times New Roman" w:cs="Times New Roman"/>
          <w:caps w:val="0"/>
          <w:color w:val="auto"/>
          <w:szCs w:val="24"/>
        </w:rPr>
        <w:br/>
        <w:t xml:space="preserve">               </w:t>
      </w:r>
      <w:r w:rsidRPr="00A06B8F">
        <w:rPr>
          <w:caps w:val="0"/>
          <w:color w:val="auto"/>
          <w:szCs w:val="24"/>
        </w:rPr>
        <w:t xml:space="preserve">1 </w:t>
      </w:r>
      <w:r w:rsidRPr="00A06B8F">
        <w:rPr>
          <w:rFonts w:ascii="Times New Roman" w:hAnsi="Times New Roman" w:cs="Times New Roman"/>
          <w:caps w:val="0"/>
          <w:color w:val="auto"/>
          <w:szCs w:val="24"/>
        </w:rPr>
        <w:t>-</w:t>
      </w:r>
      <w:r w:rsidRPr="00A06B8F">
        <w:rPr>
          <w:caps w:val="0"/>
          <w:color w:val="auto"/>
          <w:szCs w:val="24"/>
        </w:rPr>
        <w:t xml:space="preserve"> </w:t>
      </w:r>
      <w:r w:rsidRPr="00A06B8F">
        <w:rPr>
          <w:rFonts w:ascii="Times New Roman" w:hAnsi="Times New Roman" w:cs="Times New Roman"/>
          <w:caps w:val="0"/>
          <w:color w:val="auto"/>
          <w:szCs w:val="24"/>
        </w:rPr>
        <w:t>button add location</w:t>
      </w:r>
      <w:r>
        <w:rPr>
          <w:rFonts w:ascii="Times New Roman" w:hAnsi="Times New Roman" w:cs="Times New Roman"/>
          <w:caps w:val="0"/>
          <w:color w:val="auto"/>
          <w:szCs w:val="24"/>
        </w:rPr>
        <w:br/>
        <w:t xml:space="preserve">               </w:t>
      </w:r>
      <w:r w:rsidRPr="00A06B8F">
        <w:rPr>
          <w:caps w:val="0"/>
          <w:color w:val="auto"/>
          <w:szCs w:val="24"/>
        </w:rPr>
        <w:t xml:space="preserve">2 </w:t>
      </w:r>
      <w:r w:rsidRPr="00A06B8F">
        <w:rPr>
          <w:rFonts w:ascii="Times New Roman" w:hAnsi="Times New Roman" w:cs="Times New Roman"/>
          <w:caps w:val="0"/>
          <w:color w:val="auto"/>
          <w:szCs w:val="24"/>
        </w:rPr>
        <w:t>–</w:t>
      </w:r>
      <w:r w:rsidRPr="00A06B8F">
        <w:rPr>
          <w:caps w:val="0"/>
          <w:color w:val="auto"/>
          <w:szCs w:val="24"/>
        </w:rPr>
        <w:t xml:space="preserve"> </w:t>
      </w:r>
      <w:r w:rsidRPr="00A06B8F">
        <w:rPr>
          <w:rFonts w:ascii="Times New Roman" w:hAnsi="Times New Roman" w:cs="Times New Roman"/>
          <w:caps w:val="0"/>
          <w:color w:val="auto"/>
          <w:szCs w:val="24"/>
        </w:rPr>
        <w:t>change quantity</w:t>
      </w:r>
      <w:r>
        <w:rPr>
          <w:rFonts w:ascii="Times New Roman" w:hAnsi="Times New Roman" w:cs="Times New Roman"/>
          <w:caps w:val="0"/>
          <w:color w:val="auto"/>
          <w:szCs w:val="24"/>
        </w:rPr>
        <w:br/>
        <w:t xml:space="preserve">               </w:t>
      </w:r>
      <w:r w:rsidRPr="00A06B8F">
        <w:rPr>
          <w:caps w:val="0"/>
          <w:color w:val="auto"/>
          <w:szCs w:val="24"/>
        </w:rPr>
        <w:t xml:space="preserve">3 </w:t>
      </w:r>
      <w:r w:rsidRPr="00A06B8F">
        <w:rPr>
          <w:rFonts w:ascii="Times New Roman" w:hAnsi="Times New Roman" w:cs="Times New Roman"/>
          <w:caps w:val="0"/>
          <w:color w:val="auto"/>
          <w:szCs w:val="24"/>
        </w:rPr>
        <w:t>–</w:t>
      </w:r>
      <w:r w:rsidRPr="00A06B8F">
        <w:rPr>
          <w:caps w:val="0"/>
          <w:color w:val="auto"/>
          <w:szCs w:val="24"/>
        </w:rPr>
        <w:t xml:space="preserve"> </w:t>
      </w:r>
      <w:r w:rsidRPr="00A06B8F">
        <w:rPr>
          <w:rFonts w:ascii="Times New Roman" w:hAnsi="Times New Roman" w:cs="Times New Roman"/>
          <w:caps w:val="0"/>
          <w:color w:val="auto"/>
          <w:szCs w:val="24"/>
        </w:rPr>
        <w:t>delete location selected</w:t>
      </w:r>
      <w:r>
        <w:rPr>
          <w:rFonts w:ascii="Times New Roman" w:hAnsi="Times New Roman" w:cs="Times New Roman"/>
          <w:caps w:val="0"/>
          <w:color w:val="auto"/>
          <w:szCs w:val="24"/>
        </w:rPr>
        <w:br/>
        <w:t xml:space="preserve">               </w:t>
      </w:r>
      <w:r w:rsidRPr="00A06B8F">
        <w:rPr>
          <w:caps w:val="0"/>
          <w:color w:val="auto"/>
          <w:szCs w:val="24"/>
        </w:rPr>
        <w:t xml:space="preserve">4 </w:t>
      </w:r>
      <w:r w:rsidRPr="00A06B8F">
        <w:rPr>
          <w:rFonts w:ascii="Times New Roman" w:hAnsi="Times New Roman" w:cs="Times New Roman"/>
          <w:caps w:val="0"/>
          <w:color w:val="auto"/>
          <w:szCs w:val="24"/>
        </w:rPr>
        <w:t>–</w:t>
      </w:r>
      <w:r w:rsidRPr="00A06B8F">
        <w:rPr>
          <w:caps w:val="0"/>
          <w:color w:val="auto"/>
          <w:szCs w:val="24"/>
        </w:rPr>
        <w:t xml:space="preserve"> </w:t>
      </w:r>
      <w:r w:rsidRPr="00A06B8F">
        <w:rPr>
          <w:rFonts w:ascii="Times New Roman" w:hAnsi="Times New Roman" w:cs="Times New Roman"/>
          <w:caps w:val="0"/>
          <w:color w:val="auto"/>
          <w:szCs w:val="24"/>
        </w:rPr>
        <w:t>total quantity selected this product</w:t>
      </w:r>
      <w:r>
        <w:rPr>
          <w:rFonts w:ascii="Times New Roman" w:hAnsi="Times New Roman" w:cs="Times New Roman"/>
          <w:caps w:val="0"/>
          <w:color w:val="auto"/>
          <w:szCs w:val="24"/>
        </w:rPr>
        <w:br/>
        <w:t xml:space="preserve">               </w:t>
      </w:r>
      <w:r w:rsidRPr="00A06B8F">
        <w:rPr>
          <w:caps w:val="0"/>
          <w:color w:val="auto"/>
          <w:szCs w:val="24"/>
        </w:rPr>
        <w:t xml:space="preserve">5 </w:t>
      </w:r>
      <w:r w:rsidRPr="00A06B8F">
        <w:rPr>
          <w:rFonts w:ascii="Times New Roman" w:hAnsi="Times New Roman" w:cs="Times New Roman"/>
          <w:caps w:val="0"/>
          <w:color w:val="auto"/>
          <w:szCs w:val="24"/>
        </w:rPr>
        <w:t>–</w:t>
      </w:r>
      <w:r w:rsidRPr="00A06B8F">
        <w:rPr>
          <w:caps w:val="0"/>
          <w:color w:val="auto"/>
          <w:szCs w:val="24"/>
        </w:rPr>
        <w:t xml:space="preserve"> </w:t>
      </w:r>
      <w:r w:rsidRPr="00A06B8F">
        <w:rPr>
          <w:rFonts w:ascii="Times New Roman" w:hAnsi="Times New Roman" w:cs="Times New Roman"/>
          <w:caps w:val="0"/>
          <w:color w:val="auto"/>
          <w:szCs w:val="24"/>
        </w:rPr>
        <w:t xml:space="preserve">total quantity allocate must also choose – when the </w:t>
      </w:r>
      <w:r>
        <w:rPr>
          <w:rFonts w:ascii="Times New Roman" w:hAnsi="Times New Roman" w:cs="Times New Roman"/>
          <w:caps w:val="0"/>
          <w:color w:val="auto"/>
          <w:szCs w:val="24"/>
        </w:rPr>
        <w:br/>
        <w:t xml:space="preserve">                     </w:t>
      </w:r>
      <w:r w:rsidRPr="00A06B8F">
        <w:rPr>
          <w:rFonts w:ascii="Times New Roman" w:hAnsi="Times New Roman" w:cs="Times New Roman"/>
          <w:caps w:val="0"/>
          <w:color w:val="auto"/>
          <w:szCs w:val="24"/>
        </w:rPr>
        <w:t>remaining to allocate is 0. user can save (6)</w:t>
      </w:r>
      <w:r>
        <w:rPr>
          <w:rFonts w:ascii="Times New Roman" w:hAnsi="Times New Roman" w:cs="Times New Roman"/>
          <w:caps w:val="0"/>
          <w:color w:val="auto"/>
          <w:szCs w:val="24"/>
        </w:rPr>
        <w:br/>
        <w:t xml:space="preserve">               </w:t>
      </w:r>
      <w:r w:rsidRPr="00A06B8F">
        <w:rPr>
          <w:caps w:val="0"/>
          <w:color w:val="auto"/>
          <w:szCs w:val="24"/>
        </w:rPr>
        <w:t xml:space="preserve">6 </w:t>
      </w:r>
      <w:r w:rsidRPr="00A06B8F">
        <w:rPr>
          <w:rFonts w:ascii="Times New Roman" w:hAnsi="Times New Roman" w:cs="Times New Roman"/>
          <w:caps w:val="0"/>
          <w:color w:val="auto"/>
          <w:szCs w:val="24"/>
        </w:rPr>
        <w:t>–</w:t>
      </w:r>
      <w:r w:rsidRPr="00A06B8F">
        <w:rPr>
          <w:caps w:val="0"/>
          <w:color w:val="auto"/>
          <w:szCs w:val="24"/>
        </w:rPr>
        <w:t xml:space="preserve"> </w:t>
      </w:r>
      <w:r w:rsidRPr="00A06B8F">
        <w:rPr>
          <w:rFonts w:ascii="Times New Roman" w:hAnsi="Times New Roman" w:cs="Times New Roman"/>
          <w:caps w:val="0"/>
          <w:color w:val="auto"/>
          <w:szCs w:val="24"/>
        </w:rPr>
        <w:t>save allocate</w:t>
      </w:r>
      <w:r>
        <w:rPr>
          <w:rFonts w:ascii="Times New Roman" w:hAnsi="Times New Roman" w:cs="Times New Roman"/>
          <w:caps w:val="0"/>
          <w:color w:val="auto"/>
          <w:szCs w:val="24"/>
        </w:rPr>
        <w:br/>
        <w:t xml:space="preserve">               </w:t>
      </w:r>
      <w:r w:rsidRPr="00A06B8F">
        <w:rPr>
          <w:caps w:val="0"/>
          <w:color w:val="auto"/>
          <w:szCs w:val="24"/>
        </w:rPr>
        <w:t xml:space="preserve">7 </w:t>
      </w:r>
      <w:r w:rsidRPr="00A06B8F">
        <w:rPr>
          <w:rFonts w:ascii="Times New Roman" w:hAnsi="Times New Roman" w:cs="Times New Roman"/>
          <w:caps w:val="0"/>
          <w:color w:val="auto"/>
          <w:szCs w:val="24"/>
        </w:rPr>
        <w:t>–</w:t>
      </w:r>
      <w:r w:rsidRPr="00A06B8F">
        <w:rPr>
          <w:caps w:val="0"/>
          <w:color w:val="auto"/>
          <w:szCs w:val="24"/>
        </w:rPr>
        <w:t xml:space="preserve"> </w:t>
      </w:r>
      <w:r w:rsidRPr="00A06B8F">
        <w:rPr>
          <w:rFonts w:ascii="Times New Roman" w:hAnsi="Times New Roman" w:cs="Times New Roman"/>
          <w:caps w:val="0"/>
          <w:color w:val="auto"/>
          <w:szCs w:val="24"/>
        </w:rPr>
        <w:t>cancel allocate</w:t>
      </w:r>
      <w:bookmarkStart w:id="22" w:name="_Toc357695269"/>
    </w:p>
    <w:p w:rsidR="00A06B8F" w:rsidRPr="00A06B8F" w:rsidRDefault="00F307E1" w:rsidP="00A06B8F">
      <w:pPr>
        <w:pStyle w:val="Heading2"/>
        <w:numPr>
          <w:ilvl w:val="0"/>
          <w:numId w:val="45"/>
        </w:numPr>
        <w:tabs>
          <w:tab w:val="left" w:pos="360"/>
        </w:tabs>
        <w:ind w:left="0" w:firstLine="0"/>
        <w:rPr>
          <w:rFonts w:ascii="Times New Roman" w:hAnsi="Times New Roman" w:cs="Times New Roman"/>
          <w:color w:val="auto"/>
        </w:rPr>
      </w:pPr>
      <w:r>
        <w:rPr>
          <w:rStyle w:val="Heading2Char"/>
          <w:rFonts w:ascii="Times New Roman" w:hAnsi="Times New Roman" w:cs="Times New Roman"/>
          <w:b/>
          <w:color w:val="auto"/>
        </w:rPr>
        <w:lastRenderedPageBreak/>
        <w:t>H</w:t>
      </w:r>
      <w:r w:rsidRPr="00A06B8F">
        <w:rPr>
          <w:rStyle w:val="Heading2Char"/>
          <w:rFonts w:ascii="Times New Roman" w:hAnsi="Times New Roman" w:cs="Times New Roman"/>
          <w:b/>
          <w:color w:val="auto"/>
        </w:rPr>
        <w:t>ow to want change products lates (quantity, information products)?</w:t>
      </w:r>
      <w:bookmarkEnd w:id="22"/>
      <w:r w:rsidRPr="00A06B8F">
        <w:rPr>
          <w:rStyle w:val="Heading2Char"/>
          <w:b/>
          <w:color w:val="auto"/>
        </w:rPr>
        <w:br/>
      </w:r>
      <w:r w:rsidRPr="00A06B8F">
        <w:rPr>
          <w:rStyle w:val="Heading2Char"/>
          <w:b/>
          <w:color w:val="auto"/>
        </w:rPr>
        <w:br/>
      </w:r>
      <w:r w:rsidR="00071AB4">
        <w:rPr>
          <w:rFonts w:ascii="Times New Roman" w:hAnsi="Times New Roman" w:cs="Times New Roman"/>
          <w:b/>
          <w:caps w:val="0"/>
          <w:color w:val="auto"/>
        </w:rPr>
        <w:t>S</w:t>
      </w:r>
      <w:r w:rsidRPr="00A06B8F">
        <w:rPr>
          <w:rFonts w:ascii="Times New Roman" w:hAnsi="Times New Roman" w:cs="Times New Roman"/>
          <w:b/>
          <w:caps w:val="0"/>
          <w:color w:val="auto"/>
        </w:rPr>
        <w:t xml:space="preserve">tep 1: </w:t>
      </w:r>
      <w:r w:rsidRPr="00A06B8F">
        <w:rPr>
          <w:rFonts w:ascii="Times New Roman" w:hAnsi="Times New Roman" w:cs="Times New Roman"/>
          <w:caps w:val="0"/>
          <w:color w:val="auto"/>
          <w:szCs w:val="24"/>
        </w:rPr>
        <w:t>please click link “</w:t>
      </w:r>
      <w:r w:rsidRPr="00A06B8F">
        <w:rPr>
          <w:rFonts w:ascii="Times New Roman" w:hAnsi="Times New Roman" w:cs="Times New Roman"/>
          <w:caps w:val="0"/>
          <w:color w:val="auto"/>
          <w:sz w:val="22"/>
          <w:szCs w:val="24"/>
        </w:rPr>
        <w:t>order</w:t>
      </w:r>
      <w:r w:rsidRPr="00A06B8F">
        <w:rPr>
          <w:rFonts w:ascii="Times New Roman" w:hAnsi="Times New Roman" w:cs="Times New Roman"/>
          <w:caps w:val="0"/>
          <w:color w:val="auto"/>
          <w:szCs w:val="24"/>
        </w:rPr>
        <w:t>” form menu, you can see all order</w:t>
      </w:r>
      <w:r w:rsidR="00071AB4">
        <w:rPr>
          <w:rFonts w:ascii="Times New Roman" w:hAnsi="Times New Roman" w:cs="Times New Roman"/>
          <w:caps w:val="0"/>
          <w:color w:val="auto"/>
          <w:szCs w:val="24"/>
        </w:rPr>
        <w:br/>
      </w:r>
      <w:r w:rsidRPr="00A06B8F">
        <w:rPr>
          <w:rFonts w:ascii="Times New Roman" w:hAnsi="Times New Roman" w:cs="Times New Roman"/>
          <w:caps w:val="0"/>
          <w:color w:val="auto"/>
          <w:szCs w:val="24"/>
        </w:rPr>
        <w:br/>
      </w:r>
      <w:r w:rsidR="00B57443" w:rsidRPr="000F28D6">
        <w:rPr>
          <w:noProof/>
          <w:lang w:eastAsia="en-US"/>
        </w:rPr>
        <w:drawing>
          <wp:inline distT="0" distB="0" distL="0" distR="0" wp14:anchorId="02CD50B0" wp14:editId="199D157B">
            <wp:extent cx="5797550" cy="16522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83C7.tmp"/>
                    <pic:cNvPicPr/>
                  </pic:nvPicPr>
                  <pic:blipFill>
                    <a:blip r:embed="rId28">
                      <a:extLst>
                        <a:ext uri="{28A0092B-C50C-407E-A947-70E740481C1C}">
                          <a14:useLocalDpi xmlns:a14="http://schemas.microsoft.com/office/drawing/2010/main" val="0"/>
                        </a:ext>
                      </a:extLst>
                    </a:blip>
                    <a:stretch>
                      <a:fillRect/>
                    </a:stretch>
                  </pic:blipFill>
                  <pic:spPr>
                    <a:xfrm>
                      <a:off x="0" y="0"/>
                      <a:ext cx="5797550" cy="1652270"/>
                    </a:xfrm>
                    <a:prstGeom prst="rect">
                      <a:avLst/>
                    </a:prstGeom>
                  </pic:spPr>
                </pic:pic>
              </a:graphicData>
            </a:graphic>
          </wp:inline>
        </w:drawing>
      </w:r>
      <w:r w:rsidR="00071AB4">
        <w:rPr>
          <w:rFonts w:ascii="Times New Roman" w:hAnsi="Times New Roman" w:cs="Times New Roman"/>
          <w:caps w:val="0"/>
          <w:color w:val="auto"/>
          <w:szCs w:val="24"/>
        </w:rPr>
        <w:br/>
      </w:r>
      <w:r w:rsidRPr="00A06B8F">
        <w:rPr>
          <w:rFonts w:ascii="Times New Roman" w:hAnsi="Times New Roman" w:cs="Times New Roman"/>
          <w:caps w:val="0"/>
          <w:color w:val="auto"/>
          <w:szCs w:val="24"/>
        </w:rPr>
        <w:br/>
      </w:r>
      <w:r w:rsidR="00071AB4">
        <w:rPr>
          <w:rFonts w:ascii="Times New Roman" w:hAnsi="Times New Roman" w:cs="Times New Roman"/>
          <w:b/>
          <w:caps w:val="0"/>
          <w:color w:val="auto"/>
          <w:szCs w:val="24"/>
        </w:rPr>
        <w:t>S</w:t>
      </w:r>
      <w:r w:rsidRPr="00A06B8F">
        <w:rPr>
          <w:rFonts w:ascii="Times New Roman" w:hAnsi="Times New Roman" w:cs="Times New Roman"/>
          <w:b/>
          <w:caps w:val="0"/>
          <w:color w:val="auto"/>
          <w:szCs w:val="24"/>
        </w:rPr>
        <w:t>tep 2:</w:t>
      </w:r>
      <w:r w:rsidRPr="00A06B8F">
        <w:rPr>
          <w:rFonts w:ascii="Times New Roman" w:hAnsi="Times New Roman" w:cs="Times New Roman"/>
          <w:caps w:val="0"/>
          <w:color w:val="auto"/>
          <w:szCs w:val="24"/>
        </w:rPr>
        <w:t xml:space="preserve"> click “</w:t>
      </w:r>
      <w:r w:rsidRPr="00A06B8F">
        <w:rPr>
          <w:rFonts w:ascii="Times New Roman" w:hAnsi="Times New Roman" w:cs="Times New Roman"/>
          <w:caps w:val="0"/>
          <w:color w:val="auto"/>
          <w:sz w:val="22"/>
          <w:szCs w:val="24"/>
        </w:rPr>
        <w:t>edit</w:t>
      </w:r>
      <w:r w:rsidRPr="00A06B8F">
        <w:rPr>
          <w:rFonts w:ascii="Times New Roman" w:hAnsi="Times New Roman" w:cs="Times New Roman"/>
          <w:caps w:val="0"/>
          <w:color w:val="auto"/>
          <w:szCs w:val="24"/>
        </w:rPr>
        <w:t>” from acion row(select menu) of  product you want  allocate</w:t>
      </w:r>
      <w:r w:rsidR="00071AB4">
        <w:rPr>
          <w:rFonts w:ascii="Times New Roman" w:hAnsi="Times New Roman" w:cs="Times New Roman"/>
          <w:caps w:val="0"/>
          <w:color w:val="auto"/>
          <w:szCs w:val="24"/>
        </w:rPr>
        <w:br/>
      </w:r>
      <w:r w:rsidRPr="00A06B8F">
        <w:rPr>
          <w:rFonts w:ascii="Times New Roman" w:hAnsi="Times New Roman" w:cs="Times New Roman"/>
          <w:caps w:val="0"/>
          <w:color w:val="auto"/>
          <w:szCs w:val="24"/>
        </w:rPr>
        <w:br/>
      </w:r>
      <w:r w:rsidR="00B57443" w:rsidRPr="000F28D6">
        <w:rPr>
          <w:noProof/>
          <w:lang w:eastAsia="en-US"/>
        </w:rPr>
        <w:drawing>
          <wp:inline distT="0" distB="0" distL="0" distR="0" wp14:anchorId="0FBD581C" wp14:editId="6DE9D09C">
            <wp:extent cx="5797550" cy="766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6384.tmp"/>
                    <pic:cNvPicPr/>
                  </pic:nvPicPr>
                  <pic:blipFill>
                    <a:blip r:embed="rId29">
                      <a:extLst>
                        <a:ext uri="{28A0092B-C50C-407E-A947-70E740481C1C}">
                          <a14:useLocalDpi xmlns:a14="http://schemas.microsoft.com/office/drawing/2010/main" val="0"/>
                        </a:ext>
                      </a:extLst>
                    </a:blip>
                    <a:stretch>
                      <a:fillRect/>
                    </a:stretch>
                  </pic:blipFill>
                  <pic:spPr>
                    <a:xfrm>
                      <a:off x="0" y="0"/>
                      <a:ext cx="5797550" cy="766445"/>
                    </a:xfrm>
                    <a:prstGeom prst="rect">
                      <a:avLst/>
                    </a:prstGeom>
                  </pic:spPr>
                </pic:pic>
              </a:graphicData>
            </a:graphic>
          </wp:inline>
        </w:drawing>
      </w:r>
      <w:r w:rsidRPr="00A06B8F">
        <w:rPr>
          <w:rFonts w:ascii="Times New Roman" w:hAnsi="Times New Roman" w:cs="Times New Roman"/>
          <w:caps w:val="0"/>
          <w:color w:val="auto"/>
          <w:szCs w:val="24"/>
        </w:rPr>
        <w:br/>
      </w:r>
      <w:r w:rsidR="00071AB4">
        <w:rPr>
          <w:rFonts w:ascii="Times New Roman" w:hAnsi="Times New Roman" w:cs="Times New Roman"/>
          <w:b/>
          <w:caps w:val="0"/>
          <w:color w:val="auto"/>
          <w:szCs w:val="24"/>
        </w:rPr>
        <w:t>S</w:t>
      </w:r>
      <w:r w:rsidRPr="00A06B8F">
        <w:rPr>
          <w:rFonts w:ascii="Times New Roman" w:hAnsi="Times New Roman" w:cs="Times New Roman"/>
          <w:b/>
          <w:caps w:val="0"/>
          <w:color w:val="auto"/>
          <w:szCs w:val="24"/>
        </w:rPr>
        <w:t>tep 3:</w:t>
      </w:r>
      <w:r w:rsidRPr="00A06B8F">
        <w:rPr>
          <w:rFonts w:ascii="Times New Roman" w:hAnsi="Times New Roman" w:cs="Times New Roman"/>
          <w:caps w:val="0"/>
          <w:color w:val="auto"/>
          <w:szCs w:val="24"/>
        </w:rPr>
        <w:t xml:space="preserve"> and then click ”</w:t>
      </w:r>
      <w:r w:rsidRPr="00A06B8F">
        <w:rPr>
          <w:rFonts w:ascii="Times New Roman" w:hAnsi="Times New Roman" w:cs="Times New Roman"/>
          <w:caps w:val="0"/>
          <w:color w:val="auto"/>
          <w:sz w:val="22"/>
          <w:szCs w:val="24"/>
        </w:rPr>
        <w:t>edit</w:t>
      </w:r>
      <w:r w:rsidRPr="00A06B8F">
        <w:rPr>
          <w:rFonts w:ascii="Times New Roman" w:hAnsi="Times New Roman" w:cs="Times New Roman"/>
          <w:caps w:val="0"/>
          <w:color w:val="auto"/>
          <w:szCs w:val="24"/>
        </w:rPr>
        <w:t>” from action row(select menu).</w:t>
      </w:r>
      <w:r w:rsidR="00071AB4">
        <w:rPr>
          <w:rFonts w:ascii="Times New Roman" w:hAnsi="Times New Roman" w:cs="Times New Roman"/>
          <w:caps w:val="0"/>
          <w:color w:val="auto"/>
          <w:szCs w:val="24"/>
        </w:rPr>
        <w:br/>
      </w:r>
      <w:r w:rsidRPr="00A06B8F">
        <w:rPr>
          <w:rFonts w:ascii="Times New Roman" w:hAnsi="Times New Roman" w:cs="Times New Roman"/>
          <w:caps w:val="0"/>
          <w:color w:val="auto"/>
          <w:szCs w:val="24"/>
        </w:rPr>
        <w:br/>
      </w:r>
      <w:r w:rsidR="00B57443" w:rsidRPr="000F28D6">
        <w:rPr>
          <w:noProof/>
          <w:lang w:eastAsia="en-US"/>
        </w:rPr>
        <w:drawing>
          <wp:inline distT="0" distB="0" distL="0" distR="0" wp14:anchorId="7E015933" wp14:editId="14C7FB62">
            <wp:extent cx="5797550" cy="14643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A9BA.tmp"/>
                    <pic:cNvPicPr/>
                  </pic:nvPicPr>
                  <pic:blipFill>
                    <a:blip r:embed="rId33">
                      <a:extLst>
                        <a:ext uri="{28A0092B-C50C-407E-A947-70E740481C1C}">
                          <a14:useLocalDpi xmlns:a14="http://schemas.microsoft.com/office/drawing/2010/main" val="0"/>
                        </a:ext>
                      </a:extLst>
                    </a:blip>
                    <a:stretch>
                      <a:fillRect/>
                    </a:stretch>
                  </pic:blipFill>
                  <pic:spPr>
                    <a:xfrm>
                      <a:off x="0" y="0"/>
                      <a:ext cx="5797550" cy="1464310"/>
                    </a:xfrm>
                    <a:prstGeom prst="rect">
                      <a:avLst/>
                    </a:prstGeom>
                  </pic:spPr>
                </pic:pic>
              </a:graphicData>
            </a:graphic>
          </wp:inline>
        </w:drawing>
      </w:r>
      <w:r w:rsidRPr="00A06B8F">
        <w:rPr>
          <w:rFonts w:ascii="Times New Roman" w:hAnsi="Times New Roman" w:cs="Times New Roman"/>
          <w:caps w:val="0"/>
          <w:color w:val="auto"/>
          <w:szCs w:val="24"/>
        </w:rPr>
        <w:br/>
      </w:r>
      <w:r w:rsidR="00071AB4">
        <w:rPr>
          <w:rFonts w:ascii="Times New Roman" w:hAnsi="Times New Roman" w:cs="Times New Roman"/>
          <w:b/>
          <w:caps w:val="0"/>
          <w:color w:val="auto"/>
          <w:szCs w:val="24"/>
        </w:rPr>
        <w:t>S</w:t>
      </w:r>
      <w:r w:rsidRPr="00A06B8F">
        <w:rPr>
          <w:rFonts w:ascii="Times New Roman" w:hAnsi="Times New Roman" w:cs="Times New Roman"/>
          <w:b/>
          <w:caps w:val="0"/>
          <w:color w:val="auto"/>
          <w:szCs w:val="24"/>
        </w:rPr>
        <w:t>tep 4:</w:t>
      </w:r>
      <w:r w:rsidR="00071AB4">
        <w:rPr>
          <w:rFonts w:ascii="Times New Roman" w:hAnsi="Times New Roman" w:cs="Times New Roman"/>
          <w:caps w:val="0"/>
          <w:color w:val="auto"/>
          <w:szCs w:val="24"/>
        </w:rPr>
        <w:t xml:space="preserve">  h</w:t>
      </w:r>
      <w:r w:rsidRPr="00A06B8F">
        <w:rPr>
          <w:rFonts w:ascii="Times New Roman" w:hAnsi="Times New Roman" w:cs="Times New Roman"/>
          <w:caps w:val="0"/>
          <w:color w:val="auto"/>
          <w:szCs w:val="24"/>
        </w:rPr>
        <w:t>ere, you can change all information of product order and then click button “</w:t>
      </w:r>
      <w:r w:rsidRPr="00A06B8F">
        <w:rPr>
          <w:rFonts w:ascii="Times New Roman" w:hAnsi="Times New Roman" w:cs="Times New Roman"/>
          <w:caps w:val="0"/>
          <w:color w:val="auto"/>
          <w:sz w:val="22"/>
          <w:szCs w:val="24"/>
        </w:rPr>
        <w:t>update</w:t>
      </w:r>
      <w:r w:rsidRPr="00A06B8F">
        <w:rPr>
          <w:rFonts w:ascii="Times New Roman" w:hAnsi="Times New Roman" w:cs="Times New Roman"/>
          <w:caps w:val="0"/>
          <w:color w:val="auto"/>
          <w:szCs w:val="24"/>
        </w:rPr>
        <w:t>”</w:t>
      </w:r>
      <w:r w:rsidR="00071AB4">
        <w:rPr>
          <w:rFonts w:ascii="Times New Roman" w:hAnsi="Times New Roman" w:cs="Times New Roman"/>
          <w:caps w:val="0"/>
          <w:color w:val="auto"/>
          <w:szCs w:val="24"/>
        </w:rPr>
        <w:br/>
      </w:r>
      <w:r w:rsidRPr="00A06B8F">
        <w:rPr>
          <w:rFonts w:ascii="Times New Roman" w:hAnsi="Times New Roman" w:cs="Times New Roman"/>
          <w:caps w:val="0"/>
          <w:color w:val="auto"/>
          <w:szCs w:val="24"/>
        </w:rPr>
        <w:br/>
      </w:r>
      <w:r w:rsidR="00B57443" w:rsidRPr="000F28D6">
        <w:rPr>
          <w:noProof/>
          <w:lang w:eastAsia="en-US"/>
        </w:rPr>
        <w:drawing>
          <wp:inline distT="0" distB="0" distL="0" distR="0" wp14:anchorId="2092F25E" wp14:editId="4068BB58">
            <wp:extent cx="5797550" cy="14446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AE98.tmp"/>
                    <pic:cNvPicPr/>
                  </pic:nvPicPr>
                  <pic:blipFill>
                    <a:blip r:embed="rId34">
                      <a:extLst>
                        <a:ext uri="{28A0092B-C50C-407E-A947-70E740481C1C}">
                          <a14:useLocalDpi xmlns:a14="http://schemas.microsoft.com/office/drawing/2010/main" val="0"/>
                        </a:ext>
                      </a:extLst>
                    </a:blip>
                    <a:stretch>
                      <a:fillRect/>
                    </a:stretch>
                  </pic:blipFill>
                  <pic:spPr>
                    <a:xfrm>
                      <a:off x="0" y="0"/>
                      <a:ext cx="5797550" cy="1444625"/>
                    </a:xfrm>
                    <a:prstGeom prst="rect">
                      <a:avLst/>
                    </a:prstGeom>
                  </pic:spPr>
                </pic:pic>
              </a:graphicData>
            </a:graphic>
          </wp:inline>
        </w:drawing>
      </w:r>
      <w:bookmarkStart w:id="23" w:name="_Toc357695270"/>
    </w:p>
    <w:p w:rsidR="00A06B8F" w:rsidRPr="00A06B8F" w:rsidRDefault="00071AB4" w:rsidP="00A06B8F">
      <w:pPr>
        <w:pStyle w:val="Heading2"/>
        <w:numPr>
          <w:ilvl w:val="0"/>
          <w:numId w:val="45"/>
        </w:numPr>
        <w:tabs>
          <w:tab w:val="left" w:pos="360"/>
        </w:tabs>
        <w:ind w:left="0" w:firstLine="0"/>
        <w:rPr>
          <w:rStyle w:val="Heading2Char"/>
          <w:rFonts w:ascii="Times New Roman" w:hAnsi="Times New Roman" w:cs="Times New Roman"/>
          <w:caps/>
          <w:color w:val="auto"/>
        </w:rPr>
      </w:pPr>
      <w:r>
        <w:rPr>
          <w:rStyle w:val="Heading2Char"/>
          <w:rFonts w:ascii="Times New Roman" w:hAnsi="Times New Roman" w:cs="Times New Roman"/>
          <w:b/>
          <w:color w:val="auto"/>
        </w:rPr>
        <w:lastRenderedPageBreak/>
        <w:t>H</w:t>
      </w:r>
      <w:r w:rsidR="00F307E1" w:rsidRPr="00A06B8F">
        <w:rPr>
          <w:rStyle w:val="Heading2Char"/>
          <w:rFonts w:ascii="Times New Roman" w:hAnsi="Times New Roman" w:cs="Times New Roman"/>
          <w:b/>
          <w:color w:val="auto"/>
        </w:rPr>
        <w:t>ow id do submit order product?</w:t>
      </w:r>
      <w:bookmarkEnd w:id="23"/>
      <w:r w:rsidR="00F307E1" w:rsidRPr="00A06B8F">
        <w:rPr>
          <w:rStyle w:val="Heading2Char"/>
          <w:b/>
          <w:color w:val="auto"/>
        </w:rPr>
        <w:br/>
      </w:r>
      <w:r w:rsidR="00F307E1" w:rsidRPr="00A06B8F">
        <w:rPr>
          <w:rStyle w:val="Heading2Char"/>
          <w:b/>
          <w:color w:val="auto"/>
        </w:rPr>
        <w:br/>
      </w:r>
      <w:r>
        <w:rPr>
          <w:rFonts w:ascii="Times New Roman" w:hAnsi="Times New Roman" w:cs="Times New Roman"/>
          <w:b/>
          <w:caps w:val="0"/>
          <w:color w:val="auto"/>
        </w:rPr>
        <w:t>S</w:t>
      </w:r>
      <w:r w:rsidR="00F307E1" w:rsidRPr="00A06B8F">
        <w:rPr>
          <w:rFonts w:ascii="Times New Roman" w:hAnsi="Times New Roman" w:cs="Times New Roman"/>
          <w:b/>
          <w:caps w:val="0"/>
          <w:color w:val="auto"/>
        </w:rPr>
        <w:t xml:space="preserve">tep 1: </w:t>
      </w:r>
      <w:r w:rsidR="00F307E1" w:rsidRPr="00A06B8F">
        <w:rPr>
          <w:rFonts w:ascii="Times New Roman" w:hAnsi="Times New Roman" w:cs="Times New Roman"/>
          <w:caps w:val="0"/>
          <w:color w:val="auto"/>
          <w:szCs w:val="24"/>
        </w:rPr>
        <w:t>please click link “</w:t>
      </w:r>
      <w:r w:rsidR="00F307E1" w:rsidRPr="00A06B8F">
        <w:rPr>
          <w:rFonts w:ascii="Times New Roman" w:hAnsi="Times New Roman" w:cs="Times New Roman"/>
          <w:caps w:val="0"/>
          <w:color w:val="auto"/>
          <w:sz w:val="22"/>
          <w:szCs w:val="24"/>
        </w:rPr>
        <w:t>order</w:t>
      </w:r>
      <w:r w:rsidR="00F307E1" w:rsidRPr="00A06B8F">
        <w:rPr>
          <w:rFonts w:ascii="Times New Roman" w:hAnsi="Times New Roman" w:cs="Times New Roman"/>
          <w:caps w:val="0"/>
          <w:color w:val="auto"/>
          <w:szCs w:val="24"/>
        </w:rPr>
        <w:t>” form menu, you can see all order, you need find order have status on session or not submitted.</w:t>
      </w:r>
      <w:r w:rsidR="00F307E1" w:rsidRPr="00A06B8F">
        <w:rPr>
          <w:rFonts w:ascii="Times New Roman" w:hAnsi="Times New Roman" w:cs="Times New Roman"/>
          <w:caps w:val="0"/>
          <w:color w:val="auto"/>
          <w:szCs w:val="24"/>
        </w:rPr>
        <w:br/>
      </w:r>
      <w:r w:rsidR="00F307E1" w:rsidRPr="00A06B8F">
        <w:rPr>
          <w:rFonts w:ascii="Times New Roman" w:hAnsi="Times New Roman" w:cs="Times New Roman"/>
          <w:caps w:val="0"/>
          <w:color w:val="auto"/>
          <w:szCs w:val="24"/>
        </w:rPr>
        <w:br/>
      </w:r>
      <w:r w:rsidR="00B57443" w:rsidRPr="000F28D6">
        <w:rPr>
          <w:noProof/>
          <w:lang w:eastAsia="en-US"/>
        </w:rPr>
        <w:drawing>
          <wp:inline distT="0" distB="0" distL="0" distR="0" wp14:anchorId="6A48FB04" wp14:editId="0CD2AB5D">
            <wp:extent cx="5797550" cy="16522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83C7.tmp"/>
                    <pic:cNvPicPr/>
                  </pic:nvPicPr>
                  <pic:blipFill>
                    <a:blip r:embed="rId28">
                      <a:extLst>
                        <a:ext uri="{28A0092B-C50C-407E-A947-70E740481C1C}">
                          <a14:useLocalDpi xmlns:a14="http://schemas.microsoft.com/office/drawing/2010/main" val="0"/>
                        </a:ext>
                      </a:extLst>
                    </a:blip>
                    <a:stretch>
                      <a:fillRect/>
                    </a:stretch>
                  </pic:blipFill>
                  <pic:spPr>
                    <a:xfrm>
                      <a:off x="0" y="0"/>
                      <a:ext cx="5797550" cy="1652270"/>
                    </a:xfrm>
                    <a:prstGeom prst="rect">
                      <a:avLst/>
                    </a:prstGeom>
                  </pic:spPr>
                </pic:pic>
              </a:graphicData>
            </a:graphic>
          </wp:inline>
        </w:drawing>
      </w:r>
      <w:r w:rsidR="00F307E1" w:rsidRPr="00A06B8F">
        <w:rPr>
          <w:rFonts w:ascii="Times New Roman" w:hAnsi="Times New Roman" w:cs="Times New Roman"/>
          <w:caps w:val="0"/>
          <w:color w:val="auto"/>
          <w:szCs w:val="24"/>
        </w:rPr>
        <w:br/>
      </w:r>
      <w:r>
        <w:rPr>
          <w:rFonts w:ascii="Times New Roman" w:hAnsi="Times New Roman" w:cs="Times New Roman"/>
          <w:b/>
          <w:caps w:val="0"/>
          <w:color w:val="auto"/>
          <w:szCs w:val="24"/>
        </w:rPr>
        <w:t>S</w:t>
      </w:r>
      <w:r w:rsidR="00F307E1" w:rsidRPr="00A06B8F">
        <w:rPr>
          <w:rFonts w:ascii="Times New Roman" w:hAnsi="Times New Roman" w:cs="Times New Roman"/>
          <w:b/>
          <w:caps w:val="0"/>
          <w:color w:val="auto"/>
          <w:szCs w:val="24"/>
        </w:rPr>
        <w:t>tep 2:</w:t>
      </w:r>
      <w:r w:rsidR="00F307E1" w:rsidRPr="00A06B8F">
        <w:rPr>
          <w:rFonts w:ascii="Times New Roman" w:hAnsi="Times New Roman" w:cs="Times New Roman"/>
          <w:caps w:val="0"/>
          <w:color w:val="auto"/>
          <w:szCs w:val="24"/>
        </w:rPr>
        <w:t xml:space="preserve"> click “</w:t>
      </w:r>
      <w:r w:rsidR="00F307E1" w:rsidRPr="00A06B8F">
        <w:rPr>
          <w:rFonts w:ascii="Times New Roman" w:hAnsi="Times New Roman" w:cs="Times New Roman"/>
          <w:caps w:val="0"/>
          <w:color w:val="auto"/>
          <w:sz w:val="22"/>
          <w:szCs w:val="24"/>
        </w:rPr>
        <w:t>edit</w:t>
      </w:r>
      <w:r w:rsidR="00F307E1" w:rsidRPr="00A06B8F">
        <w:rPr>
          <w:rFonts w:ascii="Times New Roman" w:hAnsi="Times New Roman" w:cs="Times New Roman"/>
          <w:caps w:val="0"/>
          <w:color w:val="auto"/>
          <w:szCs w:val="24"/>
        </w:rPr>
        <w:t>” from acion row(select menu) of  product you want  submitted</w:t>
      </w:r>
      <w:r w:rsidR="00F307E1" w:rsidRPr="00A06B8F">
        <w:rPr>
          <w:rFonts w:ascii="Times New Roman" w:hAnsi="Times New Roman" w:cs="Times New Roman"/>
          <w:caps w:val="0"/>
          <w:color w:val="auto"/>
          <w:szCs w:val="24"/>
        </w:rPr>
        <w:br/>
      </w:r>
      <w:r w:rsidR="00F307E1" w:rsidRPr="00A06B8F">
        <w:rPr>
          <w:rFonts w:ascii="Times New Roman" w:hAnsi="Times New Roman" w:cs="Times New Roman"/>
          <w:caps w:val="0"/>
          <w:color w:val="auto"/>
          <w:szCs w:val="24"/>
        </w:rPr>
        <w:br/>
      </w:r>
      <w:r w:rsidR="00B57443" w:rsidRPr="000F28D6">
        <w:rPr>
          <w:noProof/>
          <w:lang w:eastAsia="en-US"/>
        </w:rPr>
        <w:drawing>
          <wp:inline distT="0" distB="0" distL="0" distR="0" wp14:anchorId="19CF45EA" wp14:editId="3FB9F2DB">
            <wp:extent cx="5797550" cy="766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6384.tmp"/>
                    <pic:cNvPicPr/>
                  </pic:nvPicPr>
                  <pic:blipFill>
                    <a:blip r:embed="rId29">
                      <a:extLst>
                        <a:ext uri="{28A0092B-C50C-407E-A947-70E740481C1C}">
                          <a14:useLocalDpi xmlns:a14="http://schemas.microsoft.com/office/drawing/2010/main" val="0"/>
                        </a:ext>
                      </a:extLst>
                    </a:blip>
                    <a:stretch>
                      <a:fillRect/>
                    </a:stretch>
                  </pic:blipFill>
                  <pic:spPr>
                    <a:xfrm>
                      <a:off x="0" y="0"/>
                      <a:ext cx="5797550" cy="766445"/>
                    </a:xfrm>
                    <a:prstGeom prst="rect">
                      <a:avLst/>
                    </a:prstGeom>
                  </pic:spPr>
                </pic:pic>
              </a:graphicData>
            </a:graphic>
          </wp:inline>
        </w:drawing>
      </w:r>
      <w:r w:rsidR="00F307E1" w:rsidRPr="00A06B8F">
        <w:rPr>
          <w:rFonts w:ascii="Times New Roman" w:hAnsi="Times New Roman" w:cs="Times New Roman"/>
          <w:caps w:val="0"/>
          <w:color w:val="auto"/>
          <w:szCs w:val="24"/>
        </w:rPr>
        <w:br/>
      </w:r>
      <w:r>
        <w:rPr>
          <w:rFonts w:ascii="Times New Roman" w:hAnsi="Times New Roman" w:cs="Times New Roman"/>
          <w:b/>
          <w:caps w:val="0"/>
          <w:color w:val="auto"/>
          <w:szCs w:val="24"/>
        </w:rPr>
        <w:t>S</w:t>
      </w:r>
      <w:r w:rsidR="00F307E1" w:rsidRPr="00A06B8F">
        <w:rPr>
          <w:rFonts w:ascii="Times New Roman" w:hAnsi="Times New Roman" w:cs="Times New Roman"/>
          <w:b/>
          <w:caps w:val="0"/>
          <w:color w:val="auto"/>
          <w:szCs w:val="24"/>
        </w:rPr>
        <w:t xml:space="preserve">tep 3: </w:t>
      </w:r>
      <w:r w:rsidR="00F307E1" w:rsidRPr="00A06B8F">
        <w:rPr>
          <w:rFonts w:ascii="Times New Roman" w:hAnsi="Times New Roman" w:cs="Times New Roman"/>
          <w:caps w:val="0"/>
          <w:color w:val="auto"/>
          <w:szCs w:val="24"/>
        </w:rPr>
        <w:t>and click button “</w:t>
      </w:r>
      <w:r w:rsidR="00F307E1" w:rsidRPr="00A06B8F">
        <w:rPr>
          <w:rFonts w:ascii="Times New Roman" w:hAnsi="Times New Roman" w:cs="Times New Roman"/>
          <w:caps w:val="0"/>
          <w:color w:val="auto"/>
          <w:sz w:val="22"/>
          <w:szCs w:val="24"/>
        </w:rPr>
        <w:t>submit your order</w:t>
      </w:r>
      <w:r w:rsidR="00F307E1" w:rsidRPr="00A06B8F">
        <w:rPr>
          <w:rFonts w:ascii="Times New Roman" w:hAnsi="Times New Roman" w:cs="Times New Roman"/>
          <w:caps w:val="0"/>
          <w:color w:val="auto"/>
          <w:szCs w:val="24"/>
        </w:rPr>
        <w:t>”, finish</w:t>
      </w:r>
      <w:r w:rsidR="00F307E1" w:rsidRPr="00A06B8F">
        <w:rPr>
          <w:rFonts w:ascii="Times New Roman" w:hAnsi="Times New Roman" w:cs="Times New Roman"/>
          <w:caps w:val="0"/>
          <w:color w:val="auto"/>
          <w:szCs w:val="24"/>
        </w:rPr>
        <w:br/>
      </w:r>
      <w:r w:rsidR="00F307E1" w:rsidRPr="00A06B8F">
        <w:rPr>
          <w:rFonts w:ascii="Times New Roman" w:hAnsi="Times New Roman" w:cs="Times New Roman"/>
          <w:caps w:val="0"/>
          <w:color w:val="auto"/>
          <w:szCs w:val="24"/>
        </w:rPr>
        <w:br/>
      </w:r>
      <w:r w:rsidR="00B57443" w:rsidRPr="000F28D6">
        <w:rPr>
          <w:noProof/>
          <w:lang w:eastAsia="en-US"/>
        </w:rPr>
        <w:drawing>
          <wp:inline distT="0" distB="0" distL="0" distR="0" wp14:anchorId="7710BE6E" wp14:editId="58668828">
            <wp:extent cx="5797550" cy="2346325"/>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CAC46.tmp"/>
                    <pic:cNvPicPr/>
                  </pic:nvPicPr>
                  <pic:blipFill>
                    <a:blip r:embed="rId35">
                      <a:extLst>
                        <a:ext uri="{28A0092B-C50C-407E-A947-70E740481C1C}">
                          <a14:useLocalDpi xmlns:a14="http://schemas.microsoft.com/office/drawing/2010/main" val="0"/>
                        </a:ext>
                      </a:extLst>
                    </a:blip>
                    <a:stretch>
                      <a:fillRect/>
                    </a:stretch>
                  </pic:blipFill>
                  <pic:spPr>
                    <a:xfrm>
                      <a:off x="0" y="0"/>
                      <a:ext cx="5797550" cy="2346325"/>
                    </a:xfrm>
                    <a:prstGeom prst="rect">
                      <a:avLst/>
                    </a:prstGeom>
                  </pic:spPr>
                </pic:pic>
              </a:graphicData>
            </a:graphic>
          </wp:inline>
        </w:drawing>
      </w:r>
      <w:r w:rsidR="00F307E1" w:rsidRPr="00A06B8F">
        <w:rPr>
          <w:rFonts w:ascii="Times New Roman" w:hAnsi="Times New Roman" w:cs="Times New Roman"/>
          <w:caps w:val="0"/>
          <w:color w:val="auto"/>
          <w:szCs w:val="24"/>
        </w:rPr>
        <w:br/>
      </w:r>
      <w:r>
        <w:rPr>
          <w:rFonts w:ascii="Times New Roman" w:hAnsi="Times New Roman" w:cs="Times New Roman"/>
          <w:caps w:val="0"/>
          <w:color w:val="auto"/>
          <w:szCs w:val="24"/>
        </w:rPr>
        <w:t>Y</w:t>
      </w:r>
      <w:r w:rsidR="00F307E1" w:rsidRPr="00A06B8F">
        <w:rPr>
          <w:rFonts w:ascii="Times New Roman" w:hAnsi="Times New Roman" w:cs="Times New Roman"/>
          <w:caps w:val="0"/>
          <w:color w:val="auto"/>
          <w:szCs w:val="24"/>
        </w:rPr>
        <w:t>ou can see status product changed (</w:t>
      </w:r>
      <w:r w:rsidR="00F307E1" w:rsidRPr="00A06B8F">
        <w:rPr>
          <w:rFonts w:ascii="Times New Roman" w:hAnsi="Times New Roman" w:cs="Times New Roman"/>
          <w:caps w:val="0"/>
          <w:color w:val="auto"/>
          <w:sz w:val="22"/>
          <w:szCs w:val="24"/>
        </w:rPr>
        <w:t>submitted</w:t>
      </w:r>
      <w:r w:rsidR="00F307E1" w:rsidRPr="00A06B8F">
        <w:rPr>
          <w:rFonts w:ascii="Times New Roman" w:hAnsi="Times New Roman" w:cs="Times New Roman"/>
          <w:caps w:val="0"/>
          <w:color w:val="auto"/>
          <w:szCs w:val="24"/>
        </w:rPr>
        <w:t>)</w:t>
      </w:r>
      <w:r w:rsidR="00F307E1" w:rsidRPr="00A06B8F">
        <w:rPr>
          <w:rFonts w:ascii="Times New Roman" w:hAnsi="Times New Roman" w:cs="Times New Roman"/>
          <w:caps w:val="0"/>
          <w:color w:val="auto"/>
          <w:szCs w:val="24"/>
        </w:rPr>
        <w:br/>
      </w:r>
      <w:r w:rsidR="00F307E1" w:rsidRPr="00A06B8F">
        <w:rPr>
          <w:rFonts w:ascii="Times New Roman" w:hAnsi="Times New Roman" w:cs="Times New Roman"/>
          <w:caps w:val="0"/>
          <w:color w:val="auto"/>
          <w:szCs w:val="24"/>
        </w:rPr>
        <w:br/>
      </w:r>
      <w:r w:rsidR="00B57443" w:rsidRPr="000F28D6">
        <w:rPr>
          <w:noProof/>
          <w:lang w:eastAsia="en-US"/>
        </w:rPr>
        <w:drawing>
          <wp:inline distT="0" distB="0" distL="0" distR="0" wp14:anchorId="6E4C2D9C" wp14:editId="7B7E9ADA">
            <wp:extent cx="5797550" cy="765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CB0C7.tmp"/>
                    <pic:cNvPicPr/>
                  </pic:nvPicPr>
                  <pic:blipFill>
                    <a:blip r:embed="rId36">
                      <a:extLst>
                        <a:ext uri="{28A0092B-C50C-407E-A947-70E740481C1C}">
                          <a14:useLocalDpi xmlns:a14="http://schemas.microsoft.com/office/drawing/2010/main" val="0"/>
                        </a:ext>
                      </a:extLst>
                    </a:blip>
                    <a:stretch>
                      <a:fillRect/>
                    </a:stretch>
                  </pic:blipFill>
                  <pic:spPr>
                    <a:xfrm>
                      <a:off x="0" y="0"/>
                      <a:ext cx="5797550" cy="765175"/>
                    </a:xfrm>
                    <a:prstGeom prst="rect">
                      <a:avLst/>
                    </a:prstGeom>
                  </pic:spPr>
                </pic:pic>
              </a:graphicData>
            </a:graphic>
          </wp:inline>
        </w:drawing>
      </w:r>
      <w:r w:rsidR="00F307E1" w:rsidRPr="00A06B8F">
        <w:rPr>
          <w:rStyle w:val="Heading2Char"/>
          <w:b/>
          <w:color w:val="auto"/>
        </w:rPr>
        <w:br/>
      </w:r>
      <w:bookmarkStart w:id="24" w:name="_Toc357695271"/>
    </w:p>
    <w:p w:rsidR="00A06B8F" w:rsidRPr="00A06B8F" w:rsidRDefault="00071AB4" w:rsidP="00A06B8F">
      <w:pPr>
        <w:pStyle w:val="Heading2"/>
        <w:numPr>
          <w:ilvl w:val="0"/>
          <w:numId w:val="45"/>
        </w:numPr>
        <w:tabs>
          <w:tab w:val="left" w:pos="360"/>
        </w:tabs>
        <w:ind w:left="0" w:firstLine="0"/>
        <w:rPr>
          <w:rStyle w:val="Heading2Char"/>
          <w:rFonts w:ascii="Times New Roman" w:hAnsi="Times New Roman" w:cs="Times New Roman"/>
          <w:caps/>
          <w:color w:val="auto"/>
        </w:rPr>
      </w:pPr>
      <w:r>
        <w:rPr>
          <w:rStyle w:val="Heading2Char"/>
          <w:rFonts w:ascii="Times New Roman" w:hAnsi="Times New Roman" w:cs="Times New Roman"/>
          <w:b/>
          <w:color w:val="auto"/>
        </w:rPr>
        <w:lastRenderedPageBreak/>
        <w:t>S</w:t>
      </w:r>
      <w:r w:rsidR="00F307E1" w:rsidRPr="00A06B8F">
        <w:rPr>
          <w:rStyle w:val="Heading2Char"/>
          <w:rFonts w:ascii="Times New Roman" w:hAnsi="Times New Roman" w:cs="Times New Roman"/>
          <w:b/>
          <w:color w:val="auto"/>
        </w:rPr>
        <w:t>tatus order is pending, who change status to submitted?</w:t>
      </w:r>
      <w:bookmarkEnd w:id="24"/>
      <w:r w:rsidR="00F307E1" w:rsidRPr="00A06B8F">
        <w:rPr>
          <w:rStyle w:val="Heading2Char"/>
          <w:b/>
          <w:color w:val="auto"/>
        </w:rPr>
        <w:br/>
      </w:r>
      <w:r w:rsidR="00F307E1" w:rsidRPr="00A06B8F">
        <w:rPr>
          <w:rStyle w:val="Heading2Char"/>
          <w:b/>
          <w:color w:val="auto"/>
        </w:rPr>
        <w:br/>
      </w:r>
      <w:r w:rsidR="00F307E1" w:rsidRPr="00A06B8F">
        <w:rPr>
          <w:rFonts w:ascii="Times New Roman" w:hAnsi="Times New Roman" w:cs="Times New Roman"/>
          <w:caps w:val="0"/>
          <w:color w:val="auto"/>
        </w:rPr>
        <w:t>when status of you have pending, you do not have permission allow change status for order by yours</w:t>
      </w:r>
      <w:r>
        <w:rPr>
          <w:rFonts w:ascii="Times New Roman" w:hAnsi="Times New Roman" w:cs="Times New Roman"/>
          <w:caps w:val="0"/>
          <w:color w:val="auto"/>
        </w:rPr>
        <w:br/>
      </w:r>
      <w:r w:rsidR="00F307E1" w:rsidRPr="00A06B8F">
        <w:rPr>
          <w:rFonts w:ascii="Times New Roman" w:hAnsi="Times New Roman" w:cs="Times New Roman"/>
          <w:caps w:val="0"/>
          <w:color w:val="auto"/>
        </w:rPr>
        <w:t xml:space="preserve">. </w:t>
      </w:r>
      <w:r w:rsidR="00F307E1" w:rsidRPr="00A06B8F">
        <w:rPr>
          <w:rFonts w:ascii="Times New Roman" w:hAnsi="Times New Roman" w:cs="Times New Roman"/>
          <w:caps w:val="0"/>
          <w:color w:val="auto"/>
        </w:rPr>
        <w:br/>
      </w:r>
      <w:r w:rsidR="00B57443" w:rsidRPr="000F28D6">
        <w:rPr>
          <w:noProof/>
          <w:lang w:eastAsia="en-US"/>
        </w:rPr>
        <w:drawing>
          <wp:inline distT="0" distB="0" distL="0" distR="0" wp14:anchorId="76184C39" wp14:editId="1D312C62">
            <wp:extent cx="5797550" cy="48514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9EA1.tmp"/>
                    <pic:cNvPicPr/>
                  </pic:nvPicPr>
                  <pic:blipFill>
                    <a:blip r:embed="rId37">
                      <a:extLst>
                        <a:ext uri="{28A0092B-C50C-407E-A947-70E740481C1C}">
                          <a14:useLocalDpi xmlns:a14="http://schemas.microsoft.com/office/drawing/2010/main" val="0"/>
                        </a:ext>
                      </a:extLst>
                    </a:blip>
                    <a:stretch>
                      <a:fillRect/>
                    </a:stretch>
                  </pic:blipFill>
                  <pic:spPr>
                    <a:xfrm>
                      <a:off x="0" y="0"/>
                      <a:ext cx="5797550" cy="485140"/>
                    </a:xfrm>
                    <a:prstGeom prst="rect">
                      <a:avLst/>
                    </a:prstGeom>
                  </pic:spPr>
                </pic:pic>
              </a:graphicData>
            </a:graphic>
          </wp:inline>
        </w:drawing>
      </w:r>
      <w:r w:rsidR="00F307E1" w:rsidRPr="00A06B8F">
        <w:rPr>
          <w:rFonts w:ascii="Times New Roman" w:hAnsi="Times New Roman" w:cs="Times New Roman"/>
          <w:caps w:val="0"/>
          <w:color w:val="auto"/>
        </w:rPr>
        <w:br/>
      </w:r>
      <w:r>
        <w:rPr>
          <w:rFonts w:ascii="Times New Roman" w:hAnsi="Times New Roman" w:cs="Times New Roman"/>
          <w:caps w:val="0"/>
          <w:color w:val="auto"/>
        </w:rPr>
        <w:t>O</w:t>
      </w:r>
      <w:r w:rsidR="00F307E1" w:rsidRPr="00A06B8F">
        <w:rPr>
          <w:rFonts w:ascii="Times New Roman" w:hAnsi="Times New Roman" w:cs="Times New Roman"/>
          <w:caps w:val="0"/>
          <w:color w:val="auto"/>
        </w:rPr>
        <w:t>nly administrator can change status order by other people.</w:t>
      </w:r>
      <w:r w:rsidR="00F307E1" w:rsidRPr="00A06B8F">
        <w:rPr>
          <w:rFonts w:ascii="Times New Roman" w:hAnsi="Times New Roman" w:cs="Times New Roman"/>
          <w:caps w:val="0"/>
          <w:color w:val="auto"/>
        </w:rPr>
        <w:br/>
      </w:r>
      <w:r w:rsidR="00F307E1" w:rsidRPr="00A06B8F">
        <w:rPr>
          <w:rFonts w:ascii="Times New Roman" w:hAnsi="Times New Roman" w:cs="Times New Roman"/>
          <w:caps w:val="0"/>
          <w:color w:val="auto"/>
        </w:rPr>
        <w:br/>
      </w:r>
      <w:r>
        <w:rPr>
          <w:rFonts w:ascii="Times New Roman" w:hAnsi="Times New Roman" w:cs="Times New Roman"/>
          <w:b/>
          <w:caps w:val="0"/>
          <w:color w:val="auto"/>
        </w:rPr>
        <w:t>N</w:t>
      </w:r>
      <w:r w:rsidR="00F307E1" w:rsidRPr="00A06B8F">
        <w:rPr>
          <w:rFonts w:ascii="Times New Roman" w:hAnsi="Times New Roman" w:cs="Times New Roman"/>
          <w:b/>
          <w:caps w:val="0"/>
          <w:color w:val="auto"/>
        </w:rPr>
        <w:t xml:space="preserve">otes: </w:t>
      </w:r>
      <w:r w:rsidR="00F307E1" w:rsidRPr="00A06B8F">
        <w:rPr>
          <w:rFonts w:ascii="Times New Roman" w:hAnsi="Times New Roman" w:cs="Times New Roman"/>
          <w:caps w:val="0"/>
          <w:color w:val="auto"/>
        </w:rPr>
        <w:t>only user staff for company have permission approval, manager will have permission approval order by you</w:t>
      </w:r>
      <w:r w:rsidR="00F307E1" w:rsidRPr="00A06B8F">
        <w:rPr>
          <w:rStyle w:val="Heading2Char"/>
          <w:b/>
          <w:color w:val="auto"/>
        </w:rPr>
        <w:br/>
      </w:r>
      <w:bookmarkStart w:id="25" w:name="_Toc357695272"/>
    </w:p>
    <w:p w:rsidR="00A06B8F" w:rsidRPr="00A06B8F" w:rsidRDefault="00071AB4" w:rsidP="00A06B8F">
      <w:pPr>
        <w:pStyle w:val="Heading2"/>
        <w:numPr>
          <w:ilvl w:val="0"/>
          <w:numId w:val="45"/>
        </w:numPr>
        <w:tabs>
          <w:tab w:val="left" w:pos="360"/>
        </w:tabs>
        <w:ind w:left="0" w:firstLine="0"/>
        <w:rPr>
          <w:rStyle w:val="Heading2Char"/>
          <w:rFonts w:ascii="Times New Roman" w:hAnsi="Times New Roman" w:cs="Times New Roman"/>
          <w:caps/>
          <w:color w:val="auto"/>
        </w:rPr>
      </w:pPr>
      <w:r>
        <w:rPr>
          <w:rStyle w:val="Heading2Char"/>
          <w:rFonts w:ascii="Times New Roman" w:hAnsi="Times New Roman" w:cs="Times New Roman"/>
          <w:b/>
          <w:color w:val="auto"/>
        </w:rPr>
        <w:lastRenderedPageBreak/>
        <w:t>I</w:t>
      </w:r>
      <w:r w:rsidR="00F307E1" w:rsidRPr="00A06B8F">
        <w:rPr>
          <w:rStyle w:val="Heading2Char"/>
          <w:rFonts w:ascii="Times New Roman" w:hAnsi="Times New Roman" w:cs="Times New Roman"/>
          <w:b/>
          <w:color w:val="auto"/>
        </w:rPr>
        <w:t>f i have permission approval of other people, how can i do?</w:t>
      </w:r>
      <w:bookmarkEnd w:id="25"/>
      <w:r w:rsidR="00F307E1" w:rsidRPr="00A06B8F">
        <w:rPr>
          <w:rStyle w:val="Heading2Char"/>
          <w:b/>
          <w:color w:val="auto"/>
        </w:rPr>
        <w:br/>
      </w:r>
      <w:r w:rsidR="00F307E1" w:rsidRPr="00A06B8F">
        <w:rPr>
          <w:rStyle w:val="Heading2Char"/>
          <w:b/>
          <w:color w:val="auto"/>
        </w:rPr>
        <w:br/>
      </w:r>
      <w:r>
        <w:rPr>
          <w:rFonts w:ascii="Times New Roman" w:hAnsi="Times New Roman" w:cs="Times New Roman"/>
          <w:caps w:val="0"/>
          <w:color w:val="auto"/>
          <w:szCs w:val="24"/>
        </w:rPr>
        <w:t>N</w:t>
      </w:r>
      <w:r w:rsidR="00F307E1" w:rsidRPr="00A06B8F">
        <w:rPr>
          <w:rFonts w:ascii="Times New Roman" w:hAnsi="Times New Roman" w:cs="Times New Roman"/>
          <w:caps w:val="0"/>
          <w:color w:val="auto"/>
          <w:szCs w:val="24"/>
        </w:rPr>
        <w:t>otes: when user have permission approved or cancel if before set rule approved have permission orders of product status pending, user can not approved by user</w:t>
      </w:r>
      <w:r w:rsidR="00F307E1" w:rsidRPr="00A06B8F">
        <w:rPr>
          <w:rFonts w:ascii="Times New Roman" w:hAnsi="Times New Roman" w:cs="Times New Roman"/>
          <w:caps w:val="0"/>
          <w:color w:val="auto"/>
          <w:szCs w:val="24"/>
        </w:rPr>
        <w:br/>
      </w:r>
      <w:r w:rsidR="00F307E1" w:rsidRPr="00A06B8F">
        <w:rPr>
          <w:rFonts w:ascii="Times New Roman" w:hAnsi="Times New Roman" w:cs="Times New Roman"/>
          <w:caps w:val="0"/>
          <w:color w:val="auto"/>
          <w:szCs w:val="24"/>
        </w:rPr>
        <w:br/>
      </w:r>
      <w:r w:rsidR="00B57443" w:rsidRPr="000F28D6">
        <w:rPr>
          <w:noProof/>
          <w:lang w:eastAsia="en-US"/>
        </w:rPr>
        <w:drawing>
          <wp:inline distT="0" distB="0" distL="0" distR="0" wp14:anchorId="2129E0FB" wp14:editId="5EA8B215">
            <wp:extent cx="5797550" cy="759380"/>
            <wp:effectExtent l="0" t="0" r="0" b="31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97550" cy="759380"/>
                    </a:xfrm>
                    <a:prstGeom prst="rect">
                      <a:avLst/>
                    </a:prstGeom>
                  </pic:spPr>
                </pic:pic>
              </a:graphicData>
            </a:graphic>
          </wp:inline>
        </w:drawing>
      </w:r>
      <w:r w:rsidR="00F307E1" w:rsidRPr="00A06B8F">
        <w:rPr>
          <w:rFonts w:ascii="Times New Roman" w:hAnsi="Times New Roman" w:cs="Times New Roman"/>
          <w:caps w:val="0"/>
          <w:color w:val="auto"/>
          <w:szCs w:val="24"/>
        </w:rPr>
        <w:br/>
      </w:r>
      <w:r w:rsidR="00F307E1" w:rsidRPr="00A06B8F">
        <w:rPr>
          <w:rFonts w:ascii="Times New Roman" w:hAnsi="Times New Roman" w:cs="Times New Roman"/>
          <w:caps w:val="0"/>
          <w:color w:val="auto"/>
          <w:szCs w:val="24"/>
        </w:rPr>
        <w:br/>
      </w:r>
      <w:r w:rsidR="00F307E1" w:rsidRPr="00A06B8F">
        <w:rPr>
          <w:rFonts w:ascii="Times New Roman" w:hAnsi="Times New Roman" w:cs="Times New Roman"/>
          <w:caps w:val="0"/>
          <w:color w:val="auto"/>
          <w:szCs w:val="24"/>
        </w:rPr>
        <w:br/>
      </w:r>
      <w:r w:rsidR="00B57443" w:rsidRPr="000F28D6">
        <w:rPr>
          <w:noProof/>
          <w:lang w:eastAsia="en-US"/>
        </w:rPr>
        <w:drawing>
          <wp:inline distT="0" distB="0" distL="0" distR="0" wp14:anchorId="06B083C3" wp14:editId="3CBB748E">
            <wp:extent cx="5797550" cy="2141855"/>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CF2DB.tmp"/>
                    <pic:cNvPicPr/>
                  </pic:nvPicPr>
                  <pic:blipFill>
                    <a:blip r:embed="rId39">
                      <a:extLst>
                        <a:ext uri="{28A0092B-C50C-407E-A947-70E740481C1C}">
                          <a14:useLocalDpi xmlns:a14="http://schemas.microsoft.com/office/drawing/2010/main" val="0"/>
                        </a:ext>
                      </a:extLst>
                    </a:blip>
                    <a:stretch>
                      <a:fillRect/>
                    </a:stretch>
                  </pic:blipFill>
                  <pic:spPr>
                    <a:xfrm>
                      <a:off x="0" y="0"/>
                      <a:ext cx="5797550" cy="2141855"/>
                    </a:xfrm>
                    <a:prstGeom prst="rect">
                      <a:avLst/>
                    </a:prstGeom>
                  </pic:spPr>
                </pic:pic>
              </a:graphicData>
            </a:graphic>
          </wp:inline>
        </w:drawing>
      </w:r>
      <w:r w:rsidR="00F307E1" w:rsidRPr="00A06B8F">
        <w:rPr>
          <w:rFonts w:ascii="Times New Roman" w:hAnsi="Times New Roman" w:cs="Times New Roman"/>
          <w:caps w:val="0"/>
          <w:color w:val="auto"/>
          <w:szCs w:val="24"/>
        </w:rPr>
        <w:br/>
      </w:r>
      <w:r w:rsidR="00F307E1" w:rsidRPr="00A06B8F">
        <w:rPr>
          <w:rFonts w:ascii="Times New Roman" w:hAnsi="Times New Roman" w:cs="Times New Roman"/>
          <w:caps w:val="0"/>
          <w:color w:val="auto"/>
          <w:szCs w:val="24"/>
        </w:rPr>
        <w:br/>
      </w:r>
      <w:r w:rsidR="00F307E1" w:rsidRPr="00A06B8F">
        <w:rPr>
          <w:rFonts w:ascii="Times New Roman" w:hAnsi="Times New Roman" w:cs="Times New Roman"/>
          <w:caps w:val="0"/>
          <w:color w:val="auto"/>
          <w:szCs w:val="24"/>
        </w:rPr>
        <w:br/>
      </w:r>
      <w:r w:rsidR="00F307E1" w:rsidRPr="00A06B8F">
        <w:rPr>
          <w:rFonts w:ascii="Times New Roman" w:hAnsi="Times New Roman" w:cs="Times New Roman"/>
          <w:caps w:val="0"/>
          <w:color w:val="auto"/>
          <w:szCs w:val="24"/>
        </w:rPr>
        <w:br/>
      </w:r>
      <w:r w:rsidR="00F307E1" w:rsidRPr="00A06B8F">
        <w:rPr>
          <w:rFonts w:ascii="Times New Roman" w:hAnsi="Times New Roman" w:cs="Times New Roman"/>
          <w:caps w:val="0"/>
          <w:color w:val="auto"/>
          <w:szCs w:val="24"/>
        </w:rPr>
        <w:br/>
      </w:r>
      <w:r w:rsidR="00F307E1" w:rsidRPr="00A06B8F">
        <w:rPr>
          <w:rFonts w:ascii="Times New Roman" w:hAnsi="Times New Roman" w:cs="Times New Roman"/>
          <w:caps w:val="0"/>
          <w:color w:val="auto"/>
          <w:szCs w:val="24"/>
        </w:rPr>
        <w:br/>
      </w:r>
      <w:r w:rsidR="00F307E1" w:rsidRPr="00A06B8F">
        <w:rPr>
          <w:rFonts w:ascii="Times New Roman" w:hAnsi="Times New Roman" w:cs="Times New Roman"/>
          <w:caps w:val="0"/>
          <w:color w:val="auto"/>
          <w:szCs w:val="24"/>
        </w:rPr>
        <w:br/>
      </w:r>
      <w:r>
        <w:rPr>
          <w:rFonts w:ascii="Times New Roman" w:hAnsi="Times New Roman" w:cs="Times New Roman"/>
          <w:caps w:val="0"/>
          <w:color w:val="auto"/>
          <w:szCs w:val="24"/>
        </w:rPr>
        <w:t>W</w:t>
      </w:r>
      <w:r w:rsidR="00F307E1" w:rsidRPr="00A06B8F">
        <w:rPr>
          <w:rFonts w:ascii="Times New Roman" w:hAnsi="Times New Roman" w:cs="Times New Roman"/>
          <w:caps w:val="0"/>
          <w:color w:val="auto"/>
          <w:szCs w:val="24"/>
        </w:rPr>
        <w:t>hen disapprove order, order will status rejected</w:t>
      </w:r>
      <w:r w:rsidR="00F307E1" w:rsidRPr="00A06B8F">
        <w:rPr>
          <w:rFonts w:ascii="Times New Roman" w:hAnsi="Times New Roman" w:cs="Times New Roman"/>
          <w:caps w:val="0"/>
          <w:color w:val="auto"/>
        </w:rPr>
        <w:br/>
      </w:r>
      <w:r w:rsidR="00F307E1" w:rsidRPr="00A06B8F">
        <w:rPr>
          <w:rFonts w:ascii="Times New Roman" w:hAnsi="Times New Roman" w:cs="Times New Roman"/>
          <w:caps w:val="0"/>
          <w:color w:val="auto"/>
        </w:rPr>
        <w:br/>
      </w:r>
      <w:r w:rsidR="00B57443" w:rsidRPr="000F28D6">
        <w:rPr>
          <w:noProof/>
          <w:lang w:eastAsia="en-US"/>
        </w:rPr>
        <w:drawing>
          <wp:inline distT="0" distB="0" distL="0" distR="0" wp14:anchorId="14BA5880" wp14:editId="4BE1D8A1">
            <wp:extent cx="5797550" cy="2084888"/>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97550" cy="2084888"/>
                    </a:xfrm>
                    <a:prstGeom prst="rect">
                      <a:avLst/>
                    </a:prstGeom>
                  </pic:spPr>
                </pic:pic>
              </a:graphicData>
            </a:graphic>
          </wp:inline>
        </w:drawing>
      </w:r>
      <w:r w:rsidR="00F307E1" w:rsidRPr="00A06B8F">
        <w:rPr>
          <w:rFonts w:ascii="Times New Roman" w:hAnsi="Times New Roman" w:cs="Times New Roman"/>
          <w:caps w:val="0"/>
          <w:color w:val="auto"/>
        </w:rPr>
        <w:br/>
      </w:r>
      <w:r>
        <w:rPr>
          <w:rFonts w:ascii="Times New Roman" w:hAnsi="Times New Roman" w:cs="Times New Roman"/>
          <w:caps w:val="0"/>
          <w:color w:val="auto"/>
          <w:szCs w:val="24"/>
        </w:rPr>
        <w:t>Y</w:t>
      </w:r>
      <w:r w:rsidR="00F307E1" w:rsidRPr="00A06B8F">
        <w:rPr>
          <w:rFonts w:ascii="Times New Roman" w:hAnsi="Times New Roman" w:cs="Times New Roman"/>
          <w:caps w:val="0"/>
          <w:color w:val="auto"/>
          <w:szCs w:val="24"/>
        </w:rPr>
        <w:t>ou can submit order when prodcuts order have disapprove wrong</w:t>
      </w:r>
      <w:r>
        <w:rPr>
          <w:rFonts w:ascii="Times New Roman" w:hAnsi="Times New Roman" w:cs="Times New Roman"/>
          <w:caps w:val="0"/>
          <w:color w:val="auto"/>
          <w:szCs w:val="24"/>
        </w:rPr>
        <w:t>.</w:t>
      </w:r>
      <w:r w:rsidR="00F307E1" w:rsidRPr="00A06B8F">
        <w:rPr>
          <w:rFonts w:ascii="Times New Roman" w:hAnsi="Times New Roman" w:cs="Times New Roman"/>
          <w:caps w:val="0"/>
          <w:color w:val="auto"/>
          <w:szCs w:val="24"/>
        </w:rPr>
        <w:br/>
      </w:r>
      <w:r w:rsidR="00F307E1" w:rsidRPr="00A06B8F">
        <w:rPr>
          <w:rFonts w:ascii="Times New Roman" w:hAnsi="Times New Roman" w:cs="Times New Roman"/>
          <w:caps w:val="0"/>
          <w:color w:val="auto"/>
          <w:szCs w:val="24"/>
        </w:rPr>
        <w:br/>
      </w:r>
      <w:r>
        <w:rPr>
          <w:rFonts w:ascii="Times New Roman" w:hAnsi="Times New Roman" w:cs="Times New Roman"/>
          <w:caps w:val="0"/>
          <w:color w:val="auto"/>
          <w:szCs w:val="24"/>
        </w:rPr>
        <w:br/>
      </w:r>
      <w:r>
        <w:rPr>
          <w:rFonts w:ascii="Times New Roman" w:hAnsi="Times New Roman" w:cs="Times New Roman"/>
          <w:caps w:val="0"/>
          <w:color w:val="auto"/>
          <w:szCs w:val="24"/>
        </w:rPr>
        <w:br/>
      </w:r>
      <w:r>
        <w:rPr>
          <w:rFonts w:ascii="Times New Roman" w:hAnsi="Times New Roman" w:cs="Times New Roman"/>
          <w:caps w:val="0"/>
          <w:color w:val="auto"/>
          <w:szCs w:val="24"/>
        </w:rPr>
        <w:br/>
      </w:r>
      <w:r>
        <w:rPr>
          <w:rFonts w:ascii="Times New Roman" w:hAnsi="Times New Roman" w:cs="Times New Roman"/>
          <w:caps w:val="0"/>
          <w:color w:val="auto"/>
          <w:szCs w:val="24"/>
        </w:rPr>
        <w:lastRenderedPageBreak/>
        <w:t>W</w:t>
      </w:r>
      <w:r w:rsidR="00F307E1" w:rsidRPr="00A06B8F">
        <w:rPr>
          <w:rFonts w:ascii="Times New Roman" w:hAnsi="Times New Roman" w:cs="Times New Roman"/>
          <w:caps w:val="0"/>
          <w:color w:val="auto"/>
          <w:szCs w:val="24"/>
        </w:rPr>
        <w:t>hen approved orders, orders of product will changed status submited</w:t>
      </w:r>
      <w:r w:rsidR="00F307E1" w:rsidRPr="00A06B8F">
        <w:rPr>
          <w:rFonts w:ascii="Times New Roman" w:hAnsi="Times New Roman" w:cs="Times New Roman"/>
          <w:caps w:val="0"/>
          <w:color w:val="auto"/>
          <w:szCs w:val="24"/>
        </w:rPr>
        <w:br/>
      </w:r>
      <w:r w:rsidR="00F307E1" w:rsidRPr="00A06B8F">
        <w:rPr>
          <w:rFonts w:ascii="Times New Roman" w:hAnsi="Times New Roman" w:cs="Times New Roman"/>
          <w:caps w:val="0"/>
          <w:color w:val="auto"/>
          <w:szCs w:val="24"/>
        </w:rPr>
        <w:br/>
      </w:r>
      <w:r w:rsidR="00B57443" w:rsidRPr="000F28D6">
        <w:rPr>
          <w:noProof/>
          <w:lang w:eastAsia="en-US"/>
        </w:rPr>
        <w:drawing>
          <wp:inline distT="0" distB="0" distL="0" distR="0" wp14:anchorId="3DF90493" wp14:editId="15314BF4">
            <wp:extent cx="5797550" cy="2088605"/>
            <wp:effectExtent l="0" t="0" r="0" b="698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97550" cy="2088605"/>
                    </a:xfrm>
                    <a:prstGeom prst="rect">
                      <a:avLst/>
                    </a:prstGeom>
                  </pic:spPr>
                </pic:pic>
              </a:graphicData>
            </a:graphic>
          </wp:inline>
        </w:drawing>
      </w:r>
      <w:r w:rsidR="00F307E1" w:rsidRPr="00A06B8F">
        <w:rPr>
          <w:rFonts w:ascii="Times New Roman" w:hAnsi="Times New Roman" w:cs="Times New Roman"/>
          <w:caps w:val="0"/>
          <w:color w:val="auto"/>
          <w:szCs w:val="24"/>
        </w:rPr>
        <w:br/>
      </w:r>
      <w:r>
        <w:rPr>
          <w:rFonts w:ascii="Times New Roman" w:hAnsi="Times New Roman" w:cs="Times New Roman"/>
          <w:caps w:val="0"/>
          <w:color w:val="auto"/>
          <w:szCs w:val="24"/>
        </w:rPr>
        <w:br/>
        <w:t>P</w:t>
      </w:r>
      <w:r w:rsidR="00F307E1" w:rsidRPr="00A06B8F">
        <w:rPr>
          <w:rFonts w:ascii="Times New Roman" w:hAnsi="Times New Roman" w:cs="Times New Roman"/>
          <w:caps w:val="0"/>
          <w:color w:val="auto"/>
          <w:szCs w:val="24"/>
        </w:rPr>
        <w:t xml:space="preserve">lease click </w:t>
      </w:r>
      <w:r w:rsidR="00F307E1" w:rsidRPr="00A06B8F">
        <w:rPr>
          <w:rFonts w:ascii="Times New Roman" w:hAnsi="Times New Roman" w:cs="Times New Roman"/>
          <w:caps w:val="0"/>
          <w:color w:val="auto"/>
        </w:rPr>
        <w:t>approved orders, order of product will changed status submited</w:t>
      </w:r>
      <w:r w:rsidR="00F307E1" w:rsidRPr="00A06B8F">
        <w:rPr>
          <w:rFonts w:ascii="Times New Roman" w:hAnsi="Times New Roman" w:cs="Times New Roman"/>
          <w:caps w:val="0"/>
          <w:color w:val="auto"/>
        </w:rPr>
        <w:br/>
      </w:r>
      <w:r w:rsidR="00F307E1" w:rsidRPr="00A06B8F">
        <w:rPr>
          <w:rFonts w:ascii="Times New Roman" w:hAnsi="Times New Roman" w:cs="Times New Roman"/>
          <w:caps w:val="0"/>
          <w:color w:val="auto"/>
        </w:rPr>
        <w:br/>
      </w:r>
      <w:r w:rsidR="00B57443" w:rsidRPr="000F28D6">
        <w:rPr>
          <w:noProof/>
          <w:lang w:eastAsia="en-US"/>
        </w:rPr>
        <w:drawing>
          <wp:inline distT="0" distB="0" distL="0" distR="0" wp14:anchorId="398C617D" wp14:editId="5984B900">
            <wp:extent cx="5797550" cy="2026046"/>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97550" cy="2026046"/>
                    </a:xfrm>
                    <a:prstGeom prst="rect">
                      <a:avLst/>
                    </a:prstGeom>
                  </pic:spPr>
                </pic:pic>
              </a:graphicData>
            </a:graphic>
          </wp:inline>
        </w:drawing>
      </w:r>
      <w:r w:rsidR="00F307E1" w:rsidRPr="00A06B8F">
        <w:rPr>
          <w:rStyle w:val="Heading2Char"/>
          <w:b/>
          <w:color w:val="auto"/>
        </w:rPr>
        <w:br/>
      </w:r>
      <w:bookmarkStart w:id="26" w:name="_Toc357695273"/>
    </w:p>
    <w:p w:rsidR="00A06B8F" w:rsidRDefault="00071AB4" w:rsidP="00A06B8F">
      <w:pPr>
        <w:pStyle w:val="Heading2"/>
        <w:numPr>
          <w:ilvl w:val="0"/>
          <w:numId w:val="45"/>
        </w:numPr>
        <w:tabs>
          <w:tab w:val="left" w:pos="360"/>
        </w:tabs>
        <w:ind w:left="0" w:firstLine="0"/>
        <w:rPr>
          <w:rFonts w:ascii="Times New Roman" w:hAnsi="Times New Roman" w:cs="Times New Roman"/>
          <w:color w:val="auto"/>
        </w:rPr>
      </w:pPr>
      <w:r>
        <w:rPr>
          <w:rStyle w:val="Heading2Char"/>
          <w:rFonts w:ascii="Times New Roman" w:hAnsi="Times New Roman" w:cs="Times New Roman"/>
          <w:b/>
          <w:color w:val="auto"/>
        </w:rPr>
        <w:lastRenderedPageBreak/>
        <w:t>C</w:t>
      </w:r>
      <w:r w:rsidR="00F307E1" w:rsidRPr="00A06B8F">
        <w:rPr>
          <w:rStyle w:val="Heading2Char"/>
          <w:rFonts w:ascii="Times New Roman" w:hAnsi="Times New Roman" w:cs="Times New Roman"/>
          <w:b/>
          <w:color w:val="auto"/>
        </w:rPr>
        <w:t>an i delete order not me ?</w:t>
      </w:r>
      <w:bookmarkEnd w:id="26"/>
      <w:r w:rsidR="00F307E1" w:rsidRPr="00A06B8F">
        <w:rPr>
          <w:rStyle w:val="Heading2Char"/>
          <w:b/>
          <w:color w:val="auto"/>
        </w:rPr>
        <w:br/>
      </w:r>
      <w:r w:rsidR="00F307E1" w:rsidRPr="00A06B8F">
        <w:rPr>
          <w:rStyle w:val="Heading2Char"/>
          <w:b/>
          <w:color w:val="auto"/>
        </w:rPr>
        <w:br/>
      </w:r>
      <w:r>
        <w:rPr>
          <w:rFonts w:ascii="Times New Roman" w:hAnsi="Times New Roman" w:cs="Times New Roman"/>
          <w:caps w:val="0"/>
          <w:color w:val="auto"/>
        </w:rPr>
        <w:t>D</w:t>
      </w:r>
      <w:r w:rsidR="00F307E1" w:rsidRPr="00A06B8F">
        <w:rPr>
          <w:rFonts w:ascii="Times New Roman" w:hAnsi="Times New Roman" w:cs="Times New Roman"/>
          <w:caps w:val="0"/>
          <w:color w:val="auto"/>
        </w:rPr>
        <w:t>efault you can not delete anyone orders by yourself. but if you have permission to delete other by users</w:t>
      </w:r>
      <w:r>
        <w:rPr>
          <w:rFonts w:ascii="Times New Roman" w:hAnsi="Times New Roman" w:cs="Times New Roman"/>
          <w:caps w:val="0"/>
          <w:color w:val="auto"/>
        </w:rPr>
        <w:br/>
      </w:r>
      <w:r w:rsidR="00F307E1" w:rsidRPr="00A06B8F">
        <w:rPr>
          <w:rFonts w:ascii="Times New Roman" w:hAnsi="Times New Roman" w:cs="Times New Roman"/>
          <w:caps w:val="0"/>
          <w:color w:val="auto"/>
        </w:rPr>
        <w:br/>
      </w:r>
      <w:r w:rsidR="00F307E1" w:rsidRPr="00A06B8F">
        <w:rPr>
          <w:rFonts w:ascii="Times New Roman" w:hAnsi="Times New Roman" w:cs="Times New Roman"/>
          <w:caps w:val="0"/>
          <w:color w:val="auto"/>
        </w:rPr>
        <w:br/>
      </w:r>
      <w:r w:rsidR="00B57443" w:rsidRPr="000F28D6">
        <w:rPr>
          <w:noProof/>
          <w:lang w:eastAsia="en-US"/>
        </w:rPr>
        <w:drawing>
          <wp:inline distT="0" distB="0" distL="0" distR="0" wp14:anchorId="718B6790" wp14:editId="0C1102AA">
            <wp:extent cx="5797550" cy="2445377"/>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97550" cy="2445377"/>
                    </a:xfrm>
                    <a:prstGeom prst="rect">
                      <a:avLst/>
                    </a:prstGeom>
                  </pic:spPr>
                </pic:pic>
              </a:graphicData>
            </a:graphic>
          </wp:inline>
        </w:drawing>
      </w:r>
      <w:r w:rsidR="00F307E1" w:rsidRPr="00A06B8F">
        <w:rPr>
          <w:rFonts w:ascii="Times New Roman" w:hAnsi="Times New Roman" w:cs="Times New Roman"/>
          <w:caps w:val="0"/>
          <w:color w:val="auto"/>
        </w:rPr>
        <w:br/>
      </w:r>
      <w:r>
        <w:rPr>
          <w:rFonts w:ascii="Times New Roman" w:hAnsi="Times New Roman" w:cs="Times New Roman"/>
          <w:caps w:val="0"/>
          <w:color w:val="auto"/>
        </w:rPr>
        <w:t>Y</w:t>
      </w:r>
      <w:r w:rsidR="00F307E1" w:rsidRPr="00A06B8F">
        <w:rPr>
          <w:rFonts w:ascii="Times New Roman" w:hAnsi="Times New Roman" w:cs="Times New Roman"/>
          <w:caps w:val="0"/>
          <w:color w:val="auto"/>
        </w:rPr>
        <w:t>ou need have permission to delete order by users.</w:t>
      </w:r>
      <w:r w:rsidR="00F307E1" w:rsidRPr="00A06B8F">
        <w:rPr>
          <w:rFonts w:ascii="Times New Roman" w:hAnsi="Times New Roman" w:cs="Times New Roman"/>
          <w:caps w:val="0"/>
          <w:color w:val="auto"/>
        </w:rPr>
        <w:br/>
      </w:r>
      <w:r w:rsidR="00F307E1" w:rsidRPr="00A06B8F">
        <w:rPr>
          <w:rFonts w:ascii="Times New Roman" w:hAnsi="Times New Roman" w:cs="Times New Roman"/>
          <w:caps w:val="0"/>
          <w:color w:val="auto"/>
        </w:rPr>
        <w:br/>
      </w:r>
      <w:r>
        <w:rPr>
          <w:rFonts w:ascii="Times New Roman" w:hAnsi="Times New Roman" w:cs="Times New Roman"/>
          <w:caps w:val="0"/>
          <w:color w:val="auto"/>
        </w:rPr>
        <w:t>W</w:t>
      </w:r>
      <w:r w:rsidR="00F307E1" w:rsidRPr="00A06B8F">
        <w:rPr>
          <w:rFonts w:ascii="Times New Roman" w:hAnsi="Times New Roman" w:cs="Times New Roman"/>
          <w:caps w:val="0"/>
          <w:color w:val="auto"/>
        </w:rPr>
        <w:t>hen you have permission to delete other users orders then you can delete orders by other users</w:t>
      </w:r>
      <w:r w:rsidR="00F307E1" w:rsidRPr="00A06B8F">
        <w:rPr>
          <w:rFonts w:ascii="Times New Roman" w:hAnsi="Times New Roman" w:cs="Times New Roman"/>
          <w:caps w:val="0"/>
          <w:color w:val="auto"/>
        </w:rPr>
        <w:br/>
      </w:r>
      <w:r w:rsidR="00F307E1" w:rsidRPr="00A06B8F">
        <w:rPr>
          <w:rFonts w:ascii="Times New Roman" w:hAnsi="Times New Roman" w:cs="Times New Roman"/>
          <w:caps w:val="0"/>
          <w:color w:val="auto"/>
        </w:rPr>
        <w:br/>
      </w:r>
      <w:r w:rsidR="00B57443" w:rsidRPr="000F28D6">
        <w:rPr>
          <w:noProof/>
          <w:lang w:eastAsia="en-US"/>
        </w:rPr>
        <w:drawing>
          <wp:inline distT="0" distB="0" distL="0" distR="0" wp14:anchorId="5EA9C0AA" wp14:editId="31512D13">
            <wp:extent cx="5797550" cy="2492451"/>
            <wp:effectExtent l="0" t="0" r="0" b="317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97550" cy="2492451"/>
                    </a:xfrm>
                    <a:prstGeom prst="rect">
                      <a:avLst/>
                    </a:prstGeom>
                  </pic:spPr>
                </pic:pic>
              </a:graphicData>
            </a:graphic>
          </wp:inline>
        </w:drawing>
      </w:r>
      <w:bookmarkStart w:id="27" w:name="_Toc357695274"/>
      <w:r w:rsidR="00F307E1">
        <w:rPr>
          <w:rFonts w:ascii="Times New Roman" w:hAnsi="Times New Roman" w:cs="Times New Roman"/>
          <w:caps w:val="0"/>
          <w:color w:val="auto"/>
        </w:rPr>
        <w:br/>
      </w:r>
    </w:p>
    <w:p w:rsidR="00A06B8F" w:rsidRPr="00A06B8F" w:rsidRDefault="00071AB4" w:rsidP="00A06B8F">
      <w:pPr>
        <w:pStyle w:val="Heading2"/>
        <w:numPr>
          <w:ilvl w:val="0"/>
          <w:numId w:val="45"/>
        </w:numPr>
        <w:tabs>
          <w:tab w:val="left" w:pos="360"/>
        </w:tabs>
        <w:ind w:left="0" w:firstLine="0"/>
        <w:rPr>
          <w:rStyle w:val="Heading2Char"/>
          <w:rFonts w:ascii="Times New Roman" w:hAnsi="Times New Roman" w:cs="Times New Roman"/>
          <w:caps/>
          <w:color w:val="auto"/>
        </w:rPr>
      </w:pPr>
      <w:r>
        <w:rPr>
          <w:rStyle w:val="Heading2Char"/>
          <w:rFonts w:ascii="Times New Roman" w:hAnsi="Times New Roman" w:cs="Times New Roman"/>
          <w:b/>
          <w:color w:val="auto"/>
        </w:rPr>
        <w:lastRenderedPageBreak/>
        <w:t>H</w:t>
      </w:r>
      <w:r w:rsidR="00F307E1" w:rsidRPr="00A06B8F">
        <w:rPr>
          <w:rStyle w:val="Heading2Char"/>
          <w:rFonts w:ascii="Times New Roman" w:hAnsi="Times New Roman" w:cs="Times New Roman"/>
          <w:b/>
          <w:color w:val="auto"/>
        </w:rPr>
        <w:t>ow i know order by me production?</w:t>
      </w:r>
      <w:bookmarkEnd w:id="27"/>
      <w:r w:rsidR="00F307E1" w:rsidRPr="00A06B8F">
        <w:rPr>
          <w:rStyle w:val="Heading2Char"/>
          <w:b/>
          <w:color w:val="auto"/>
        </w:rPr>
        <w:br/>
      </w:r>
      <w:r w:rsidR="00F307E1" w:rsidRPr="00A06B8F">
        <w:rPr>
          <w:rStyle w:val="Heading2Char"/>
          <w:b/>
          <w:color w:val="auto"/>
        </w:rPr>
        <w:br/>
      </w:r>
      <w:r>
        <w:rPr>
          <w:rFonts w:ascii="Times New Roman" w:hAnsi="Times New Roman" w:cs="Times New Roman"/>
          <w:caps w:val="0"/>
          <w:color w:val="auto"/>
        </w:rPr>
        <w:t>H</w:t>
      </w:r>
      <w:r w:rsidR="00F307E1" w:rsidRPr="00A06B8F">
        <w:rPr>
          <w:rFonts w:ascii="Times New Roman" w:hAnsi="Times New Roman" w:cs="Times New Roman"/>
          <w:caps w:val="0"/>
          <w:color w:val="auto"/>
        </w:rPr>
        <w:t>ere you have 2 process:</w:t>
      </w:r>
      <w:r w:rsidR="00F307E1" w:rsidRPr="00A06B8F">
        <w:rPr>
          <w:rFonts w:ascii="Times New Roman" w:hAnsi="Times New Roman" w:cs="Times New Roman"/>
          <w:caps w:val="0"/>
          <w:color w:val="auto"/>
        </w:rPr>
        <w:br/>
      </w:r>
      <w:r w:rsidR="00F307E1" w:rsidRPr="00A06B8F">
        <w:rPr>
          <w:rFonts w:ascii="Times New Roman" w:hAnsi="Times New Roman" w:cs="Times New Roman"/>
          <w:caps w:val="0"/>
          <w:color w:val="auto"/>
        </w:rPr>
        <w:br/>
      </w:r>
      <w:r>
        <w:rPr>
          <w:rFonts w:ascii="Times New Roman" w:hAnsi="Times New Roman" w:cs="Times New Roman"/>
          <w:caps w:val="0"/>
          <w:color w:val="auto"/>
        </w:rPr>
        <w:t xml:space="preserve"> </w:t>
      </w:r>
      <w:r>
        <w:rPr>
          <w:rFonts w:ascii="Times New Roman" w:hAnsi="Times New Roman" w:cs="Times New Roman"/>
          <w:caps w:val="0"/>
          <w:color w:val="auto"/>
        </w:rPr>
        <w:tab/>
      </w:r>
      <w:r>
        <w:rPr>
          <w:rFonts w:ascii="Times New Roman" w:hAnsi="Times New Roman" w:cs="Times New Roman"/>
          <w:caps w:val="0"/>
          <w:color w:val="auto"/>
        </w:rPr>
        <w:tab/>
      </w:r>
      <w:r w:rsidR="00F307E1" w:rsidRPr="00A06B8F">
        <w:rPr>
          <w:rFonts w:ascii="Times New Roman" w:hAnsi="Times New Roman" w:cs="Times New Roman"/>
          <w:caps w:val="0"/>
          <w:color w:val="auto"/>
        </w:rPr>
        <w:t>1. you will receive email for this order.</w:t>
      </w:r>
      <w:r w:rsidR="00F307E1" w:rsidRPr="00A06B8F">
        <w:rPr>
          <w:rFonts w:ascii="Times New Roman" w:hAnsi="Times New Roman" w:cs="Times New Roman"/>
          <w:caps w:val="0"/>
          <w:color w:val="auto"/>
        </w:rPr>
        <w:br/>
      </w:r>
      <w:r>
        <w:rPr>
          <w:rFonts w:ascii="Times New Roman" w:hAnsi="Times New Roman" w:cs="Times New Roman"/>
          <w:caps w:val="0"/>
          <w:color w:val="auto"/>
        </w:rPr>
        <w:t xml:space="preserve"> </w:t>
      </w:r>
      <w:r>
        <w:rPr>
          <w:rFonts w:ascii="Times New Roman" w:hAnsi="Times New Roman" w:cs="Times New Roman"/>
          <w:caps w:val="0"/>
          <w:color w:val="auto"/>
        </w:rPr>
        <w:tab/>
      </w:r>
      <w:r>
        <w:rPr>
          <w:rFonts w:ascii="Times New Roman" w:hAnsi="Times New Roman" w:cs="Times New Roman"/>
          <w:caps w:val="0"/>
          <w:color w:val="auto"/>
        </w:rPr>
        <w:tab/>
      </w:r>
      <w:r w:rsidR="00F307E1" w:rsidRPr="00A06B8F">
        <w:rPr>
          <w:rFonts w:ascii="Times New Roman" w:hAnsi="Times New Roman" w:cs="Times New Roman"/>
          <w:caps w:val="0"/>
          <w:color w:val="auto"/>
        </w:rPr>
        <w:t>2. you can check tracking number (click menu shipping) to know lates for this order</w:t>
      </w:r>
      <w:r w:rsidR="00F307E1" w:rsidRPr="00A06B8F">
        <w:rPr>
          <w:rFonts w:ascii="Times New Roman" w:hAnsi="Times New Roman" w:cs="Times New Roman"/>
          <w:caps w:val="0"/>
          <w:color w:val="auto"/>
        </w:rPr>
        <w:br/>
      </w:r>
      <w:r w:rsidR="00F307E1" w:rsidRPr="00A06B8F">
        <w:rPr>
          <w:rFonts w:ascii="Times New Roman" w:hAnsi="Times New Roman" w:cs="Times New Roman"/>
          <w:caps w:val="0"/>
          <w:color w:val="auto"/>
        </w:rPr>
        <w:br/>
      </w:r>
      <w:r>
        <w:rPr>
          <w:rFonts w:ascii="Times New Roman" w:hAnsi="Times New Roman" w:cs="Times New Roman"/>
          <w:caps w:val="0"/>
          <w:color w:val="auto"/>
        </w:rPr>
        <w:t>I</w:t>
      </w:r>
      <w:r w:rsidR="00F307E1" w:rsidRPr="00A06B8F">
        <w:rPr>
          <w:rFonts w:ascii="Times New Roman" w:hAnsi="Times New Roman" w:cs="Times New Roman"/>
          <w:caps w:val="0"/>
          <w:color w:val="auto"/>
        </w:rPr>
        <w:t>n process 2:</w:t>
      </w:r>
      <w:r w:rsidR="00F307E1" w:rsidRPr="00A06B8F">
        <w:rPr>
          <w:rFonts w:ascii="Times New Roman" w:hAnsi="Times New Roman" w:cs="Times New Roman"/>
          <w:caps w:val="0"/>
          <w:color w:val="auto"/>
        </w:rPr>
        <w:br/>
      </w:r>
      <w:r w:rsidR="00F307E1" w:rsidRPr="00A06B8F">
        <w:rPr>
          <w:rFonts w:ascii="Times New Roman" w:hAnsi="Times New Roman" w:cs="Times New Roman"/>
          <w:caps w:val="0"/>
          <w:color w:val="auto"/>
        </w:rPr>
        <w:br/>
      </w:r>
      <w:r>
        <w:rPr>
          <w:rFonts w:ascii="Times New Roman" w:hAnsi="Times New Roman" w:cs="Times New Roman"/>
          <w:caps w:val="0"/>
          <w:color w:val="auto"/>
        </w:rPr>
        <w:t>P</w:t>
      </w:r>
      <w:r w:rsidR="00F307E1" w:rsidRPr="00A06B8F">
        <w:rPr>
          <w:rFonts w:ascii="Times New Roman" w:hAnsi="Times New Roman" w:cs="Times New Roman"/>
          <w:caps w:val="0"/>
          <w:color w:val="auto"/>
        </w:rPr>
        <w:t>lease click menu “</w:t>
      </w:r>
      <w:r w:rsidR="00F307E1" w:rsidRPr="00A06B8F">
        <w:rPr>
          <w:rFonts w:ascii="Times New Roman" w:hAnsi="Times New Roman" w:cs="Times New Roman"/>
          <w:caps w:val="0"/>
          <w:color w:val="auto"/>
          <w:sz w:val="22"/>
        </w:rPr>
        <w:t>shipping</w:t>
      </w:r>
      <w:r w:rsidR="00F307E1" w:rsidRPr="00A06B8F">
        <w:rPr>
          <w:rFonts w:ascii="Times New Roman" w:hAnsi="Times New Roman" w:cs="Times New Roman"/>
          <w:caps w:val="0"/>
          <w:color w:val="auto"/>
        </w:rPr>
        <w:t>” from menu top</w:t>
      </w:r>
      <w:r w:rsidR="00F307E1" w:rsidRPr="00A06B8F">
        <w:rPr>
          <w:rFonts w:ascii="Times New Roman" w:hAnsi="Times New Roman" w:cs="Times New Roman"/>
          <w:caps w:val="0"/>
          <w:color w:val="auto"/>
        </w:rPr>
        <w:br/>
      </w:r>
      <w:r w:rsidR="00F307E1" w:rsidRPr="00A06B8F">
        <w:rPr>
          <w:rFonts w:ascii="Times New Roman" w:hAnsi="Times New Roman" w:cs="Times New Roman"/>
          <w:caps w:val="0"/>
          <w:color w:val="auto"/>
        </w:rPr>
        <w:br/>
      </w:r>
      <w:r w:rsidR="00B57443" w:rsidRPr="000F28D6">
        <w:rPr>
          <w:noProof/>
          <w:lang w:eastAsia="en-US"/>
        </w:rPr>
        <w:drawing>
          <wp:inline distT="0" distB="0" distL="0" distR="0" wp14:anchorId="03BC08EB" wp14:editId="5FAEC103">
            <wp:extent cx="5797550" cy="699770"/>
            <wp:effectExtent l="0" t="0" r="0" b="508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CF25D.tmp"/>
                    <pic:cNvPicPr/>
                  </pic:nvPicPr>
                  <pic:blipFill>
                    <a:blip r:embed="rId45">
                      <a:extLst>
                        <a:ext uri="{28A0092B-C50C-407E-A947-70E740481C1C}">
                          <a14:useLocalDpi xmlns:a14="http://schemas.microsoft.com/office/drawing/2010/main" val="0"/>
                        </a:ext>
                      </a:extLst>
                    </a:blip>
                    <a:stretch>
                      <a:fillRect/>
                    </a:stretch>
                  </pic:blipFill>
                  <pic:spPr>
                    <a:xfrm>
                      <a:off x="0" y="0"/>
                      <a:ext cx="5797550" cy="699770"/>
                    </a:xfrm>
                    <a:prstGeom prst="rect">
                      <a:avLst/>
                    </a:prstGeom>
                  </pic:spPr>
                </pic:pic>
              </a:graphicData>
            </a:graphic>
          </wp:inline>
        </w:drawing>
      </w:r>
      <w:r w:rsidR="00F307E1" w:rsidRPr="00A06B8F">
        <w:rPr>
          <w:rFonts w:ascii="Times New Roman" w:hAnsi="Times New Roman" w:cs="Times New Roman"/>
          <w:caps w:val="0"/>
          <w:color w:val="auto"/>
        </w:rPr>
        <w:t>and here you can use tracking number to know lates for this order</w:t>
      </w:r>
      <w:r w:rsidR="00F307E1" w:rsidRPr="00A06B8F">
        <w:rPr>
          <w:rFonts w:ascii="Times New Roman" w:hAnsi="Times New Roman" w:cs="Times New Roman"/>
          <w:caps w:val="0"/>
          <w:color w:val="auto"/>
        </w:rPr>
        <w:br/>
      </w:r>
      <w:r w:rsidR="00F307E1" w:rsidRPr="00A06B8F">
        <w:rPr>
          <w:rFonts w:ascii="Times New Roman" w:hAnsi="Times New Roman" w:cs="Times New Roman"/>
          <w:caps w:val="0"/>
          <w:color w:val="auto"/>
        </w:rPr>
        <w:br/>
      </w:r>
      <w:r w:rsidR="00B57443" w:rsidRPr="000F28D6">
        <w:rPr>
          <w:noProof/>
          <w:lang w:eastAsia="en-US"/>
        </w:rPr>
        <w:drawing>
          <wp:inline distT="0" distB="0" distL="0" distR="0" wp14:anchorId="4E2F7F48" wp14:editId="0F32DC47">
            <wp:extent cx="5797550" cy="95948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C3696.tmp"/>
                    <pic:cNvPicPr/>
                  </pic:nvPicPr>
                  <pic:blipFill>
                    <a:blip r:embed="rId46">
                      <a:extLst>
                        <a:ext uri="{28A0092B-C50C-407E-A947-70E740481C1C}">
                          <a14:useLocalDpi xmlns:a14="http://schemas.microsoft.com/office/drawing/2010/main" val="0"/>
                        </a:ext>
                      </a:extLst>
                    </a:blip>
                    <a:stretch>
                      <a:fillRect/>
                    </a:stretch>
                  </pic:blipFill>
                  <pic:spPr>
                    <a:xfrm>
                      <a:off x="0" y="0"/>
                      <a:ext cx="5797550" cy="959485"/>
                    </a:xfrm>
                    <a:prstGeom prst="rect">
                      <a:avLst/>
                    </a:prstGeom>
                  </pic:spPr>
                </pic:pic>
              </a:graphicData>
            </a:graphic>
          </wp:inline>
        </w:drawing>
      </w:r>
      <w:r w:rsidR="00F307E1" w:rsidRPr="00A06B8F">
        <w:rPr>
          <w:rFonts w:ascii="Times New Roman" w:hAnsi="Times New Roman" w:cs="Times New Roman"/>
          <w:caps w:val="0"/>
          <w:color w:val="auto"/>
        </w:rPr>
        <w:br/>
      </w:r>
      <w:bookmarkStart w:id="28" w:name="_Toc357695275"/>
    </w:p>
    <w:p w:rsidR="00A06B8F" w:rsidRPr="00A06B8F" w:rsidRDefault="00071AB4" w:rsidP="00A06B8F">
      <w:pPr>
        <w:pStyle w:val="Heading2"/>
        <w:numPr>
          <w:ilvl w:val="0"/>
          <w:numId w:val="45"/>
        </w:numPr>
        <w:tabs>
          <w:tab w:val="left" w:pos="360"/>
        </w:tabs>
        <w:ind w:left="0" w:firstLine="0"/>
        <w:rPr>
          <w:rStyle w:val="Heading2Char"/>
          <w:rFonts w:ascii="Times New Roman" w:hAnsi="Times New Roman" w:cs="Times New Roman"/>
          <w:caps/>
          <w:color w:val="auto"/>
        </w:rPr>
      </w:pPr>
      <w:r>
        <w:rPr>
          <w:rStyle w:val="Heading2Char"/>
          <w:rFonts w:ascii="Times New Roman" w:hAnsi="Times New Roman" w:cs="Times New Roman"/>
          <w:b/>
          <w:color w:val="auto"/>
        </w:rPr>
        <w:t xml:space="preserve">I </w:t>
      </w:r>
      <w:r w:rsidR="00F307E1" w:rsidRPr="00A06B8F">
        <w:rPr>
          <w:rStyle w:val="Heading2Char"/>
          <w:rFonts w:ascii="Times New Roman" w:hAnsi="Times New Roman" w:cs="Times New Roman"/>
          <w:b/>
          <w:color w:val="auto"/>
        </w:rPr>
        <w:t>want to know products of mine allocate and where product when finish production?</w:t>
      </w:r>
      <w:bookmarkEnd w:id="28"/>
      <w:r w:rsidR="00F307E1" w:rsidRPr="00A06B8F">
        <w:rPr>
          <w:rStyle w:val="Heading2Char"/>
          <w:b/>
          <w:color w:val="auto"/>
        </w:rPr>
        <w:br/>
      </w:r>
      <w:r w:rsidR="00F307E1" w:rsidRPr="00A06B8F">
        <w:rPr>
          <w:rStyle w:val="Heading2Char"/>
          <w:b/>
          <w:color w:val="auto"/>
        </w:rPr>
        <w:br/>
      </w:r>
      <w:r>
        <w:rPr>
          <w:rFonts w:ascii="Times New Roman" w:hAnsi="Times New Roman" w:cs="Times New Roman"/>
          <w:b/>
          <w:caps w:val="0"/>
          <w:color w:val="auto"/>
        </w:rPr>
        <w:t>S</w:t>
      </w:r>
      <w:r w:rsidR="00F307E1" w:rsidRPr="00A06B8F">
        <w:rPr>
          <w:rFonts w:ascii="Times New Roman" w:hAnsi="Times New Roman" w:cs="Times New Roman"/>
          <w:b/>
          <w:caps w:val="0"/>
          <w:color w:val="auto"/>
        </w:rPr>
        <w:t>tep 1:</w:t>
      </w:r>
      <w:r w:rsidR="00F307E1" w:rsidRPr="00A06B8F">
        <w:rPr>
          <w:rFonts w:ascii="Times New Roman" w:hAnsi="Times New Roman" w:cs="Times New Roman"/>
          <w:caps w:val="0"/>
          <w:color w:val="auto"/>
        </w:rPr>
        <w:t xml:space="preserve"> please click menu “</w:t>
      </w:r>
      <w:r w:rsidR="00F307E1" w:rsidRPr="00A06B8F">
        <w:rPr>
          <w:rFonts w:ascii="Times New Roman" w:hAnsi="Times New Roman" w:cs="Times New Roman"/>
          <w:caps w:val="0"/>
          <w:color w:val="auto"/>
          <w:sz w:val="22"/>
        </w:rPr>
        <w:t>shipping</w:t>
      </w:r>
      <w:r w:rsidR="00F307E1" w:rsidRPr="00A06B8F">
        <w:rPr>
          <w:rFonts w:ascii="Times New Roman" w:hAnsi="Times New Roman" w:cs="Times New Roman"/>
          <w:caps w:val="0"/>
          <w:color w:val="auto"/>
        </w:rPr>
        <w:t>”</w:t>
      </w:r>
      <w:r w:rsidR="00F307E1" w:rsidRPr="00A06B8F">
        <w:rPr>
          <w:rFonts w:ascii="Times New Roman" w:hAnsi="Times New Roman" w:cs="Times New Roman"/>
          <w:caps w:val="0"/>
          <w:color w:val="auto"/>
        </w:rPr>
        <w:br/>
      </w:r>
      <w:r>
        <w:rPr>
          <w:rFonts w:ascii="Times New Roman" w:hAnsi="Times New Roman" w:cs="Times New Roman"/>
          <w:b/>
          <w:caps w:val="0"/>
          <w:color w:val="auto"/>
        </w:rPr>
        <w:t>S</w:t>
      </w:r>
      <w:r w:rsidR="00F307E1" w:rsidRPr="00A06B8F">
        <w:rPr>
          <w:rFonts w:ascii="Times New Roman" w:hAnsi="Times New Roman" w:cs="Times New Roman"/>
          <w:b/>
          <w:caps w:val="0"/>
          <w:color w:val="auto"/>
        </w:rPr>
        <w:t>tep 2:</w:t>
      </w:r>
      <w:r w:rsidR="00F307E1" w:rsidRPr="00A06B8F">
        <w:rPr>
          <w:rFonts w:ascii="Times New Roman" w:hAnsi="Times New Roman" w:cs="Times New Roman"/>
          <w:caps w:val="0"/>
          <w:color w:val="auto"/>
        </w:rPr>
        <w:t xml:space="preserve"> you can click tracking number to know lates for this order of you. </w:t>
      </w:r>
      <w:r w:rsidR="00F307E1" w:rsidRPr="00A06B8F">
        <w:rPr>
          <w:rFonts w:ascii="Times New Roman" w:hAnsi="Times New Roman" w:cs="Times New Roman"/>
          <w:caps w:val="0"/>
          <w:color w:val="auto"/>
        </w:rPr>
        <w:br/>
        <w:t>(please click tracking number)</w:t>
      </w:r>
      <w:r w:rsidR="00F307E1" w:rsidRPr="00A06B8F">
        <w:rPr>
          <w:rFonts w:ascii="Times New Roman" w:hAnsi="Times New Roman" w:cs="Times New Roman"/>
          <w:caps w:val="0"/>
          <w:color w:val="auto"/>
        </w:rPr>
        <w:br/>
      </w:r>
      <w:r w:rsidR="00F307E1" w:rsidRPr="00A06B8F">
        <w:rPr>
          <w:rFonts w:ascii="Times New Roman" w:hAnsi="Times New Roman" w:cs="Times New Roman"/>
          <w:caps w:val="0"/>
          <w:noProof/>
          <w:color w:val="auto"/>
          <w:lang w:eastAsia="en-US"/>
        </w:rPr>
        <w:br/>
      </w:r>
      <w:r w:rsidR="00B57443" w:rsidRPr="000F28D6">
        <w:rPr>
          <w:noProof/>
          <w:lang w:eastAsia="en-US"/>
        </w:rPr>
        <w:drawing>
          <wp:inline distT="0" distB="0" distL="0" distR="0" wp14:anchorId="06C88108" wp14:editId="550AC81A">
            <wp:extent cx="5797550" cy="124650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C2AFE.tmp"/>
                    <pic:cNvPicPr/>
                  </pic:nvPicPr>
                  <pic:blipFill>
                    <a:blip r:embed="rId47">
                      <a:extLst>
                        <a:ext uri="{28A0092B-C50C-407E-A947-70E740481C1C}">
                          <a14:useLocalDpi xmlns:a14="http://schemas.microsoft.com/office/drawing/2010/main" val="0"/>
                        </a:ext>
                      </a:extLst>
                    </a:blip>
                    <a:stretch>
                      <a:fillRect/>
                    </a:stretch>
                  </pic:blipFill>
                  <pic:spPr>
                    <a:xfrm>
                      <a:off x="0" y="0"/>
                      <a:ext cx="5797550" cy="1246505"/>
                    </a:xfrm>
                    <a:prstGeom prst="rect">
                      <a:avLst/>
                    </a:prstGeom>
                  </pic:spPr>
                </pic:pic>
              </a:graphicData>
            </a:graphic>
          </wp:inline>
        </w:drawing>
      </w:r>
      <w:r w:rsidR="00F307E1" w:rsidRPr="00A06B8F">
        <w:rPr>
          <w:rStyle w:val="Heading2Char"/>
          <w:b/>
          <w:color w:val="auto"/>
        </w:rPr>
        <w:br/>
      </w:r>
      <w:bookmarkStart w:id="29" w:name="_Toc357695276"/>
    </w:p>
    <w:p w:rsidR="00A06B8F" w:rsidRDefault="00071AB4" w:rsidP="00A06B8F">
      <w:pPr>
        <w:pStyle w:val="Heading2"/>
        <w:numPr>
          <w:ilvl w:val="0"/>
          <w:numId w:val="45"/>
        </w:numPr>
        <w:tabs>
          <w:tab w:val="left" w:pos="360"/>
        </w:tabs>
        <w:ind w:left="0" w:firstLine="0"/>
        <w:rPr>
          <w:rFonts w:ascii="Times New Roman" w:hAnsi="Times New Roman" w:cs="Times New Roman"/>
          <w:color w:val="auto"/>
        </w:rPr>
      </w:pPr>
      <w:r>
        <w:rPr>
          <w:rStyle w:val="Heading2Char"/>
          <w:rFonts w:ascii="Times New Roman" w:hAnsi="Times New Roman" w:cs="Times New Roman"/>
          <w:b/>
          <w:color w:val="auto"/>
        </w:rPr>
        <w:lastRenderedPageBreak/>
        <w:t>H</w:t>
      </w:r>
      <w:r w:rsidR="00F307E1" w:rsidRPr="00071AB4">
        <w:rPr>
          <w:rStyle w:val="Heading2Char"/>
          <w:rFonts w:ascii="Times New Roman" w:hAnsi="Times New Roman" w:cs="Times New Roman"/>
          <w:b/>
          <w:color w:val="auto"/>
        </w:rPr>
        <w:t>ow i want to send feedback?</w:t>
      </w:r>
      <w:bookmarkEnd w:id="29"/>
      <w:r w:rsidR="00F307E1" w:rsidRPr="00A06B8F">
        <w:rPr>
          <w:rStyle w:val="Heading2Char"/>
          <w:b/>
          <w:color w:val="auto"/>
        </w:rPr>
        <w:br/>
      </w:r>
      <w:r>
        <w:rPr>
          <w:rFonts w:ascii="Times New Roman" w:hAnsi="Times New Roman" w:cs="Times New Roman"/>
          <w:caps w:val="0"/>
          <w:color w:val="auto"/>
        </w:rPr>
        <w:br/>
        <w:t>P</w:t>
      </w:r>
      <w:r w:rsidR="00F307E1" w:rsidRPr="00A06B8F">
        <w:rPr>
          <w:rFonts w:ascii="Times New Roman" w:hAnsi="Times New Roman" w:cs="Times New Roman"/>
          <w:caps w:val="0"/>
          <w:color w:val="auto"/>
        </w:rPr>
        <w:t>lease click menu “</w:t>
      </w:r>
      <w:r w:rsidR="00F307E1" w:rsidRPr="00A06B8F">
        <w:rPr>
          <w:rFonts w:ascii="Times New Roman" w:hAnsi="Times New Roman" w:cs="Times New Roman"/>
          <w:caps w:val="0"/>
          <w:color w:val="auto"/>
          <w:sz w:val="22"/>
        </w:rPr>
        <w:t>support</w:t>
      </w:r>
      <w:r w:rsidR="00F307E1" w:rsidRPr="00A06B8F">
        <w:rPr>
          <w:rFonts w:ascii="Times New Roman" w:hAnsi="Times New Roman" w:cs="Times New Roman"/>
          <w:caps w:val="0"/>
          <w:color w:val="auto"/>
        </w:rPr>
        <w:t>”</w:t>
      </w:r>
      <w:r>
        <w:rPr>
          <w:rFonts w:ascii="Times New Roman" w:hAnsi="Times New Roman" w:cs="Times New Roman"/>
          <w:caps w:val="0"/>
          <w:color w:val="auto"/>
        </w:rPr>
        <w:br/>
      </w:r>
      <w:r w:rsidR="00F307E1" w:rsidRPr="00A06B8F">
        <w:rPr>
          <w:rFonts w:ascii="Times New Roman" w:hAnsi="Times New Roman" w:cs="Times New Roman"/>
          <w:caps w:val="0"/>
          <w:color w:val="auto"/>
        </w:rPr>
        <w:br/>
      </w:r>
      <w:r w:rsidR="00F307E1" w:rsidRPr="00A06B8F">
        <w:rPr>
          <w:rFonts w:ascii="Times New Roman" w:hAnsi="Times New Roman" w:cs="Times New Roman"/>
          <w:caps w:val="0"/>
          <w:color w:val="auto"/>
        </w:rPr>
        <w:br/>
      </w:r>
      <w:r w:rsidR="00B57443" w:rsidRPr="000F28D6">
        <w:rPr>
          <w:noProof/>
          <w:lang w:eastAsia="en-US"/>
        </w:rPr>
        <w:drawing>
          <wp:inline distT="0" distB="0" distL="0" distR="0" wp14:anchorId="4898E252" wp14:editId="2C2F3D7B">
            <wp:extent cx="5792009" cy="638264"/>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C6832.tmp"/>
                    <pic:cNvPicPr/>
                  </pic:nvPicPr>
                  <pic:blipFill>
                    <a:blip r:embed="rId48">
                      <a:extLst>
                        <a:ext uri="{28A0092B-C50C-407E-A947-70E740481C1C}">
                          <a14:useLocalDpi xmlns:a14="http://schemas.microsoft.com/office/drawing/2010/main" val="0"/>
                        </a:ext>
                      </a:extLst>
                    </a:blip>
                    <a:stretch>
                      <a:fillRect/>
                    </a:stretch>
                  </pic:blipFill>
                  <pic:spPr>
                    <a:xfrm>
                      <a:off x="0" y="0"/>
                      <a:ext cx="5792009" cy="638264"/>
                    </a:xfrm>
                    <a:prstGeom prst="rect">
                      <a:avLst/>
                    </a:prstGeom>
                  </pic:spPr>
                </pic:pic>
              </a:graphicData>
            </a:graphic>
          </wp:inline>
        </w:drawing>
      </w:r>
      <w:r>
        <w:rPr>
          <w:rFonts w:ascii="Times New Roman" w:hAnsi="Times New Roman" w:cs="Times New Roman"/>
          <w:caps w:val="0"/>
          <w:color w:val="auto"/>
        </w:rPr>
        <w:t>P</w:t>
      </w:r>
      <w:r w:rsidR="00F307E1" w:rsidRPr="00A06B8F">
        <w:rPr>
          <w:rFonts w:ascii="Times New Roman" w:hAnsi="Times New Roman" w:cs="Times New Roman"/>
          <w:caps w:val="0"/>
          <w:color w:val="auto"/>
        </w:rPr>
        <w:t xml:space="preserve">lease enter the subject and your comments. after click send button. </w:t>
      </w:r>
      <w:r w:rsidR="00F307E1" w:rsidRPr="00A06B8F">
        <w:rPr>
          <w:rFonts w:ascii="Times New Roman" w:hAnsi="Times New Roman" w:cs="Times New Roman"/>
          <w:caps w:val="0"/>
          <w:color w:val="auto"/>
        </w:rPr>
        <w:br/>
      </w:r>
      <w:r w:rsidR="00F307E1" w:rsidRPr="00A06B8F">
        <w:rPr>
          <w:rFonts w:ascii="Times New Roman" w:hAnsi="Times New Roman" w:cs="Times New Roman"/>
          <w:caps w:val="0"/>
          <w:color w:val="auto"/>
        </w:rPr>
        <w:br/>
      </w:r>
      <w:r w:rsidR="00B57443" w:rsidRPr="000F28D6">
        <w:rPr>
          <w:noProof/>
          <w:lang w:eastAsia="en-US"/>
        </w:rPr>
        <w:drawing>
          <wp:inline distT="0" distB="0" distL="0" distR="0" wp14:anchorId="52CBF279" wp14:editId="7521FF45">
            <wp:extent cx="4305901" cy="28769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DC77.tmp"/>
                    <pic:cNvPicPr/>
                  </pic:nvPicPr>
                  <pic:blipFill>
                    <a:blip r:embed="rId49">
                      <a:extLst>
                        <a:ext uri="{28A0092B-C50C-407E-A947-70E740481C1C}">
                          <a14:useLocalDpi xmlns:a14="http://schemas.microsoft.com/office/drawing/2010/main" val="0"/>
                        </a:ext>
                      </a:extLst>
                    </a:blip>
                    <a:stretch>
                      <a:fillRect/>
                    </a:stretch>
                  </pic:blipFill>
                  <pic:spPr>
                    <a:xfrm>
                      <a:off x="0" y="0"/>
                      <a:ext cx="4305901" cy="2876952"/>
                    </a:xfrm>
                    <a:prstGeom prst="rect">
                      <a:avLst/>
                    </a:prstGeom>
                  </pic:spPr>
                </pic:pic>
              </a:graphicData>
            </a:graphic>
          </wp:inline>
        </w:drawing>
      </w:r>
      <w:bookmarkStart w:id="30" w:name="_Toc357695277"/>
      <w:r w:rsidR="00F307E1">
        <w:rPr>
          <w:rFonts w:ascii="Times New Roman" w:hAnsi="Times New Roman" w:cs="Times New Roman"/>
          <w:caps w:val="0"/>
          <w:color w:val="auto"/>
        </w:rPr>
        <w:br/>
      </w:r>
    </w:p>
    <w:p w:rsidR="00B57443" w:rsidRPr="00A06B8F" w:rsidRDefault="00071AB4" w:rsidP="00A06B8F">
      <w:pPr>
        <w:pStyle w:val="Heading2"/>
        <w:numPr>
          <w:ilvl w:val="0"/>
          <w:numId w:val="45"/>
        </w:numPr>
        <w:tabs>
          <w:tab w:val="left" w:pos="360"/>
        </w:tabs>
        <w:ind w:left="0" w:firstLine="0"/>
        <w:rPr>
          <w:rFonts w:ascii="Times New Roman" w:hAnsi="Times New Roman" w:cs="Times New Roman"/>
          <w:color w:val="auto"/>
        </w:rPr>
      </w:pPr>
      <w:r>
        <w:rPr>
          <w:rStyle w:val="Heading2Char"/>
          <w:rFonts w:ascii="Times New Roman" w:hAnsi="Times New Roman" w:cs="Times New Roman"/>
          <w:b/>
          <w:color w:val="auto"/>
        </w:rPr>
        <w:lastRenderedPageBreak/>
        <w:t>I</w:t>
      </w:r>
      <w:r w:rsidR="00F307E1" w:rsidRPr="00A06B8F">
        <w:rPr>
          <w:rStyle w:val="Heading2Char"/>
          <w:rFonts w:ascii="Times New Roman" w:hAnsi="Times New Roman" w:cs="Times New Roman"/>
          <w:b/>
          <w:color w:val="auto"/>
        </w:rPr>
        <w:t xml:space="preserve"> want to view information of mine and change password, where?</w:t>
      </w:r>
      <w:bookmarkEnd w:id="30"/>
      <w:r w:rsidR="00F307E1" w:rsidRPr="00A06B8F">
        <w:rPr>
          <w:rFonts w:ascii="Times New Roman" w:hAnsi="Times New Roman" w:cs="Times New Roman"/>
          <w:caps w:val="0"/>
          <w:color w:val="auto"/>
        </w:rPr>
        <w:br/>
      </w:r>
      <w:r w:rsidR="00F307E1" w:rsidRPr="00A06B8F">
        <w:rPr>
          <w:rFonts w:ascii="Times New Roman" w:hAnsi="Times New Roman" w:cs="Times New Roman"/>
          <w:caps w:val="0"/>
          <w:color w:val="auto"/>
        </w:rPr>
        <w:br/>
      </w:r>
      <w:r>
        <w:rPr>
          <w:rFonts w:ascii="Times New Roman" w:hAnsi="Times New Roman" w:cs="Times New Roman"/>
          <w:caps w:val="0"/>
          <w:color w:val="auto"/>
        </w:rPr>
        <w:t>P</w:t>
      </w:r>
      <w:bookmarkStart w:id="31" w:name="_GoBack"/>
      <w:bookmarkEnd w:id="31"/>
      <w:r w:rsidR="00F307E1" w:rsidRPr="00A06B8F">
        <w:rPr>
          <w:rFonts w:ascii="Times New Roman" w:hAnsi="Times New Roman" w:cs="Times New Roman"/>
          <w:caps w:val="0"/>
          <w:color w:val="auto"/>
        </w:rPr>
        <w:t>lease click menu “</w:t>
      </w:r>
      <w:r w:rsidR="00F307E1" w:rsidRPr="00A06B8F">
        <w:rPr>
          <w:rFonts w:ascii="Times New Roman" w:hAnsi="Times New Roman" w:cs="Times New Roman"/>
          <w:caps w:val="0"/>
          <w:color w:val="auto"/>
          <w:sz w:val="22"/>
        </w:rPr>
        <w:t>setting</w:t>
      </w:r>
      <w:r w:rsidR="00F307E1" w:rsidRPr="00A06B8F">
        <w:rPr>
          <w:rFonts w:ascii="Times New Roman" w:hAnsi="Times New Roman" w:cs="Times New Roman"/>
          <w:caps w:val="0"/>
          <w:color w:val="auto"/>
        </w:rPr>
        <w:t>” from top menu.</w:t>
      </w:r>
      <w:r w:rsidR="00F307E1" w:rsidRPr="00A06B8F">
        <w:rPr>
          <w:rFonts w:ascii="Times New Roman" w:hAnsi="Times New Roman" w:cs="Times New Roman"/>
          <w:caps w:val="0"/>
          <w:color w:val="auto"/>
        </w:rPr>
        <w:br/>
      </w:r>
      <w:r w:rsidR="00F307E1" w:rsidRPr="00A06B8F">
        <w:rPr>
          <w:rFonts w:ascii="Times New Roman" w:hAnsi="Times New Roman" w:cs="Times New Roman"/>
          <w:caps w:val="0"/>
          <w:noProof/>
          <w:color w:val="auto"/>
          <w:lang w:eastAsia="en-US"/>
        </w:rPr>
        <w:br/>
      </w:r>
      <w:r w:rsidR="00B57443" w:rsidRPr="000F28D6">
        <w:rPr>
          <w:noProof/>
          <w:lang w:eastAsia="en-US"/>
        </w:rPr>
        <w:drawing>
          <wp:inline distT="0" distB="0" distL="0" distR="0" wp14:anchorId="1CBCEEC2" wp14:editId="17205714">
            <wp:extent cx="5797550" cy="3539490"/>
            <wp:effectExtent l="0" t="0" r="0" b="381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CDE3F.tmp"/>
                    <pic:cNvPicPr/>
                  </pic:nvPicPr>
                  <pic:blipFill>
                    <a:blip r:embed="rId50">
                      <a:extLst>
                        <a:ext uri="{28A0092B-C50C-407E-A947-70E740481C1C}">
                          <a14:useLocalDpi xmlns:a14="http://schemas.microsoft.com/office/drawing/2010/main" val="0"/>
                        </a:ext>
                      </a:extLst>
                    </a:blip>
                    <a:stretch>
                      <a:fillRect/>
                    </a:stretch>
                  </pic:blipFill>
                  <pic:spPr>
                    <a:xfrm>
                      <a:off x="0" y="0"/>
                      <a:ext cx="5797550" cy="3539490"/>
                    </a:xfrm>
                    <a:prstGeom prst="rect">
                      <a:avLst/>
                    </a:prstGeom>
                  </pic:spPr>
                </pic:pic>
              </a:graphicData>
            </a:graphic>
          </wp:inline>
        </w:drawing>
      </w:r>
      <w:r w:rsidR="00F307E1" w:rsidRPr="00A06B8F">
        <w:rPr>
          <w:rFonts w:ascii="Times New Roman" w:hAnsi="Times New Roman" w:cs="Times New Roman"/>
          <w:caps w:val="0"/>
          <w:noProof/>
          <w:color w:val="auto"/>
          <w:lang w:eastAsia="en-US"/>
        </w:rPr>
        <w:br/>
      </w:r>
      <w:r w:rsidR="00F307E1" w:rsidRPr="00A06B8F">
        <w:rPr>
          <w:rFonts w:ascii="Times New Roman" w:hAnsi="Times New Roman" w:cs="Times New Roman"/>
          <w:caps w:val="0"/>
          <w:color w:val="auto"/>
        </w:rPr>
        <w:br/>
        <w:t>here you can change password, and you can see all information of you.</w:t>
      </w:r>
      <w:r w:rsidR="00F307E1" w:rsidRPr="00A06B8F">
        <w:rPr>
          <w:rFonts w:ascii="Times New Roman" w:hAnsi="Times New Roman" w:cs="Times New Roman"/>
          <w:caps w:val="0"/>
          <w:color w:val="auto"/>
        </w:rPr>
        <w:br/>
      </w:r>
      <w:r w:rsidR="00F307E1" w:rsidRPr="00A06B8F">
        <w:rPr>
          <w:rFonts w:ascii="Times New Roman" w:hAnsi="Times New Roman" w:cs="Times New Roman"/>
          <w:caps w:val="0"/>
          <w:color w:val="auto"/>
        </w:rPr>
        <w:br/>
      </w:r>
      <w:r w:rsidR="00B57443" w:rsidRPr="000F28D6">
        <w:rPr>
          <w:noProof/>
          <w:lang w:eastAsia="en-US"/>
        </w:rPr>
        <w:drawing>
          <wp:inline distT="0" distB="0" distL="0" distR="0" wp14:anchorId="06639BE6" wp14:editId="36607649">
            <wp:extent cx="5797550" cy="255333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C2CC8.tmp"/>
                    <pic:cNvPicPr/>
                  </pic:nvPicPr>
                  <pic:blipFill>
                    <a:blip r:embed="rId51">
                      <a:extLst>
                        <a:ext uri="{28A0092B-C50C-407E-A947-70E740481C1C}">
                          <a14:useLocalDpi xmlns:a14="http://schemas.microsoft.com/office/drawing/2010/main" val="0"/>
                        </a:ext>
                      </a:extLst>
                    </a:blip>
                    <a:stretch>
                      <a:fillRect/>
                    </a:stretch>
                  </pic:blipFill>
                  <pic:spPr>
                    <a:xfrm>
                      <a:off x="0" y="0"/>
                      <a:ext cx="5797550" cy="2553335"/>
                    </a:xfrm>
                    <a:prstGeom prst="rect">
                      <a:avLst/>
                    </a:prstGeom>
                  </pic:spPr>
                </pic:pic>
              </a:graphicData>
            </a:graphic>
          </wp:inline>
        </w:drawing>
      </w:r>
      <w:r w:rsidR="00F307E1" w:rsidRPr="00A06B8F">
        <w:rPr>
          <w:rFonts w:ascii="Times New Roman" w:hAnsi="Times New Roman" w:cs="Times New Roman"/>
          <w:caps w:val="0"/>
          <w:noProof/>
          <w:color w:val="auto"/>
          <w:lang w:eastAsia="en-US"/>
        </w:rPr>
        <w:br/>
      </w:r>
      <w:r w:rsidR="00F307E1" w:rsidRPr="00A06B8F">
        <w:rPr>
          <w:rFonts w:ascii="Times New Roman" w:hAnsi="Times New Roman" w:cs="Times New Roman"/>
          <w:caps w:val="0"/>
          <w:color w:val="auto"/>
        </w:rPr>
        <w:br/>
      </w:r>
      <w:r w:rsidR="00B57443" w:rsidRPr="000F28D6">
        <w:rPr>
          <w:noProof/>
          <w:lang w:eastAsia="en-US"/>
        </w:rPr>
        <w:lastRenderedPageBreak/>
        <w:drawing>
          <wp:inline distT="0" distB="0" distL="0" distR="0" wp14:anchorId="0FC716C8" wp14:editId="63C1BD16">
            <wp:extent cx="5797550" cy="136144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C4D43.tmp"/>
                    <pic:cNvPicPr/>
                  </pic:nvPicPr>
                  <pic:blipFill>
                    <a:blip r:embed="rId52">
                      <a:extLst>
                        <a:ext uri="{28A0092B-C50C-407E-A947-70E740481C1C}">
                          <a14:useLocalDpi xmlns:a14="http://schemas.microsoft.com/office/drawing/2010/main" val="0"/>
                        </a:ext>
                      </a:extLst>
                    </a:blip>
                    <a:stretch>
                      <a:fillRect/>
                    </a:stretch>
                  </pic:blipFill>
                  <pic:spPr>
                    <a:xfrm>
                      <a:off x="0" y="0"/>
                      <a:ext cx="5797550" cy="1361440"/>
                    </a:xfrm>
                    <a:prstGeom prst="rect">
                      <a:avLst/>
                    </a:prstGeom>
                  </pic:spPr>
                </pic:pic>
              </a:graphicData>
            </a:graphic>
          </wp:inline>
        </w:drawing>
      </w:r>
      <w:r w:rsidR="00F307E1" w:rsidRPr="00A06B8F">
        <w:rPr>
          <w:rFonts w:ascii="Times New Roman" w:hAnsi="Times New Roman" w:cs="Times New Roman"/>
          <w:caps w:val="0"/>
          <w:color w:val="auto"/>
        </w:rPr>
        <w:br/>
      </w:r>
      <w:r w:rsidR="00B57443" w:rsidRPr="000F28D6">
        <w:rPr>
          <w:noProof/>
          <w:lang w:eastAsia="en-US"/>
        </w:rPr>
        <w:drawing>
          <wp:inline distT="0" distB="0" distL="0" distR="0" wp14:anchorId="2A516191" wp14:editId="0F18BAD1">
            <wp:extent cx="5797550" cy="1024890"/>
            <wp:effectExtent l="0" t="0" r="0" b="381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C8DE7.tmp"/>
                    <pic:cNvPicPr/>
                  </pic:nvPicPr>
                  <pic:blipFill>
                    <a:blip r:embed="rId53">
                      <a:extLst>
                        <a:ext uri="{28A0092B-C50C-407E-A947-70E740481C1C}">
                          <a14:useLocalDpi xmlns:a14="http://schemas.microsoft.com/office/drawing/2010/main" val="0"/>
                        </a:ext>
                      </a:extLst>
                    </a:blip>
                    <a:stretch>
                      <a:fillRect/>
                    </a:stretch>
                  </pic:blipFill>
                  <pic:spPr>
                    <a:xfrm>
                      <a:off x="0" y="0"/>
                      <a:ext cx="5797550" cy="1024890"/>
                    </a:xfrm>
                    <a:prstGeom prst="rect">
                      <a:avLst/>
                    </a:prstGeom>
                  </pic:spPr>
                </pic:pic>
              </a:graphicData>
            </a:graphic>
          </wp:inline>
        </w:drawing>
      </w:r>
      <w:r w:rsidR="00F307E1" w:rsidRPr="00A06B8F">
        <w:rPr>
          <w:rFonts w:ascii="Times New Roman" w:hAnsi="Times New Roman" w:cs="Times New Roman"/>
          <w:caps w:val="0"/>
          <w:color w:val="auto"/>
        </w:rPr>
        <w:br/>
      </w:r>
    </w:p>
    <w:sectPr w:rsidR="00B57443" w:rsidRPr="00A06B8F" w:rsidSect="00A739E6">
      <w:headerReference w:type="default" r:id="rId54"/>
      <w:footerReference w:type="default" r:id="rId55"/>
      <w:pgSz w:w="12240" w:h="15840" w:code="1"/>
      <w:pgMar w:top="759" w:right="1555" w:bottom="1080" w:left="1555" w:header="27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4FD7" w:rsidRDefault="00884FD7">
      <w:pPr>
        <w:spacing w:after="0" w:line="240" w:lineRule="auto"/>
      </w:pPr>
      <w:r>
        <w:separator/>
      </w:r>
    </w:p>
  </w:endnote>
  <w:endnote w:type="continuationSeparator" w:id="0">
    <w:p w:rsidR="00884FD7" w:rsidRDefault="00884F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504D" w:rsidRDefault="0010504D">
    <w:pPr>
      <w:pStyle w:val="Footer"/>
    </w:pPr>
    <w:r>
      <w:t xml:space="preserve">Page </w:t>
    </w:r>
    <w:r>
      <w:fldChar w:fldCharType="begin"/>
    </w:r>
    <w:r>
      <w:instrText xml:space="preserve"> page </w:instrText>
    </w:r>
    <w:r>
      <w:fldChar w:fldCharType="separate"/>
    </w:r>
    <w:r w:rsidR="00071AB4">
      <w:rPr>
        <w:noProof/>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4FD7" w:rsidRDefault="00884FD7">
      <w:pPr>
        <w:spacing w:after="0" w:line="240" w:lineRule="auto"/>
      </w:pPr>
      <w:r>
        <w:separator/>
      </w:r>
    </w:p>
  </w:footnote>
  <w:footnote w:type="continuationSeparator" w:id="0">
    <w:p w:rsidR="00884FD7" w:rsidRDefault="00884F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504D" w:rsidRPr="00EB6B62" w:rsidRDefault="0010504D" w:rsidP="00EB6B62">
    <w:pPr>
      <w:tabs>
        <w:tab w:val="left" w:pos="6480"/>
      </w:tabs>
      <w:ind w:left="-360"/>
      <w:rPr>
        <w:b/>
        <w:color w:val="5D4D32"/>
      </w:rPr>
    </w:pPr>
    <w:r w:rsidRPr="00EB6B62">
      <w:rPr>
        <w:b/>
        <w:color w:val="5D4D32"/>
        <w:sz w:val="28"/>
      </w:rPr>
      <w:t xml:space="preserve">WORKTRAQ </w:t>
    </w:r>
    <w:r>
      <w:rPr>
        <w:b/>
        <w:color w:val="5D4D32"/>
        <w:sz w:val="28"/>
      </w:rPr>
      <w:t>– User manual</w:t>
    </w:r>
    <w:r w:rsidRPr="00EB6B62">
      <w:rPr>
        <w:b/>
        <w:color w:val="5D4D32"/>
        <w:sz w:val="28"/>
      </w:rPr>
      <w:tab/>
    </w:r>
    <w:r>
      <w:rPr>
        <w:b/>
        <w:noProof/>
        <w:color w:val="5D4D32"/>
        <w:lang w:eastAsia="en-US"/>
      </w:rPr>
      <w:drawing>
        <wp:inline distT="0" distB="0" distL="0" distR="0" wp14:anchorId="4A4E6B21" wp14:editId="3D70B312">
          <wp:extent cx="1598212" cy="42484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wt.jpg"/>
                  <pic:cNvPicPr/>
                </pic:nvPicPr>
                <pic:blipFill>
                  <a:blip r:embed="rId1">
                    <a:extLst>
                      <a:ext uri="{28A0092B-C50C-407E-A947-70E740481C1C}">
                        <a14:useLocalDpi xmlns:a14="http://schemas.microsoft.com/office/drawing/2010/main" val="0"/>
                      </a:ext>
                    </a:extLst>
                  </a:blip>
                  <a:stretch>
                    <a:fillRect/>
                  </a:stretch>
                </pic:blipFill>
                <pic:spPr>
                  <a:xfrm>
                    <a:off x="0" y="0"/>
                    <a:ext cx="1597966" cy="424776"/>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1">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2">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3">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4">
    <w:nsid w:val="FFFFFF89"/>
    <w:multiLevelType w:val="singleLevel"/>
    <w:tmpl w:val="E5B4E170"/>
    <w:lvl w:ilvl="0">
      <w:start w:val="1"/>
      <w:numFmt w:val="bullet"/>
      <w:pStyle w:val="ListBullet"/>
      <w:lvlText w:val="•"/>
      <w:lvlJc w:val="left"/>
      <w:pPr>
        <w:ind w:left="360" w:hanging="360"/>
      </w:pPr>
      <w:rPr>
        <w:rFonts w:ascii="Cambria" w:hAnsi="Cambria" w:hint="default"/>
        <w:color w:val="7E97AD" w:themeColor="accent1"/>
      </w:rPr>
    </w:lvl>
  </w:abstractNum>
  <w:abstractNum w:abstractNumId="5">
    <w:nsid w:val="002B1FCE"/>
    <w:multiLevelType w:val="hybridMultilevel"/>
    <w:tmpl w:val="ABA09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714213"/>
    <w:multiLevelType w:val="hybridMultilevel"/>
    <w:tmpl w:val="22D83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195298"/>
    <w:multiLevelType w:val="hybridMultilevel"/>
    <w:tmpl w:val="903E4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8DA4EEB"/>
    <w:multiLevelType w:val="hybridMultilevel"/>
    <w:tmpl w:val="AEF0B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122991"/>
    <w:multiLevelType w:val="hybridMultilevel"/>
    <w:tmpl w:val="BB7AA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9704FD"/>
    <w:multiLevelType w:val="hybridMultilevel"/>
    <w:tmpl w:val="3C9EC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925B78"/>
    <w:multiLevelType w:val="hybridMultilevel"/>
    <w:tmpl w:val="8DDE0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7F7713E"/>
    <w:multiLevelType w:val="hybridMultilevel"/>
    <w:tmpl w:val="56D8F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2247FF"/>
    <w:multiLevelType w:val="hybridMultilevel"/>
    <w:tmpl w:val="A06CD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496C84"/>
    <w:multiLevelType w:val="hybridMultilevel"/>
    <w:tmpl w:val="CB702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243EAD"/>
    <w:multiLevelType w:val="hybridMultilevel"/>
    <w:tmpl w:val="858E3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5D332A"/>
    <w:multiLevelType w:val="hybridMultilevel"/>
    <w:tmpl w:val="137CE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8810D9"/>
    <w:multiLevelType w:val="hybridMultilevel"/>
    <w:tmpl w:val="F76A4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7F6A45"/>
    <w:multiLevelType w:val="multilevel"/>
    <w:tmpl w:val="80C0D6D2"/>
    <w:lvl w:ilvl="0">
      <w:start w:val="1"/>
      <w:numFmt w:val="decimal"/>
      <w:pStyle w:val="ListNumber"/>
      <w:lvlText w:val="%1."/>
      <w:lvlJc w:val="left"/>
      <w:pPr>
        <w:ind w:left="360" w:hanging="360"/>
      </w:pPr>
      <w:rPr>
        <w:rFonts w:hint="default"/>
      </w:rPr>
    </w:lvl>
    <w:lvl w:ilvl="1">
      <w:start w:val="1"/>
      <w:numFmt w:val="decimal"/>
      <w:pStyle w:val="ListNumber2"/>
      <w:suff w:val="space"/>
      <w:lvlText w:val="%1.%2"/>
      <w:lvlJc w:val="left"/>
      <w:pPr>
        <w:ind w:left="936" w:hanging="576"/>
      </w:pPr>
      <w:rPr>
        <w:rFonts w:hint="default"/>
      </w:rPr>
    </w:lvl>
    <w:lvl w:ilvl="2">
      <w:start w:val="1"/>
      <w:numFmt w:val="lowerLetter"/>
      <w:pStyle w:val="ListNumber3"/>
      <w:lvlText w:val="%3."/>
      <w:lvlJc w:val="left"/>
      <w:pPr>
        <w:ind w:left="720" w:hanging="360"/>
      </w:pPr>
      <w:rPr>
        <w:rFonts w:hint="default"/>
      </w:rPr>
    </w:lvl>
    <w:lvl w:ilvl="3">
      <w:start w:val="1"/>
      <w:numFmt w:val="lowerRoman"/>
      <w:pStyle w:val="ListNumber4"/>
      <w:lvlText w:val="%4."/>
      <w:lvlJc w:val="left"/>
      <w:pPr>
        <w:ind w:left="1080" w:hanging="360"/>
      </w:pPr>
      <w:rPr>
        <w:rFonts w:hint="default"/>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3A30115E"/>
    <w:multiLevelType w:val="hybridMultilevel"/>
    <w:tmpl w:val="CACA265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D91295F"/>
    <w:multiLevelType w:val="hybridMultilevel"/>
    <w:tmpl w:val="CE9A7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FC6988"/>
    <w:multiLevelType w:val="hybridMultilevel"/>
    <w:tmpl w:val="F1F88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474351"/>
    <w:multiLevelType w:val="hybridMultilevel"/>
    <w:tmpl w:val="582C2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C62F81"/>
    <w:multiLevelType w:val="hybridMultilevel"/>
    <w:tmpl w:val="2FBC9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C56AD8"/>
    <w:multiLevelType w:val="hybridMultilevel"/>
    <w:tmpl w:val="636C8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040DF4"/>
    <w:multiLevelType w:val="hybridMultilevel"/>
    <w:tmpl w:val="2744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5C6581"/>
    <w:multiLevelType w:val="hybridMultilevel"/>
    <w:tmpl w:val="AE4E9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950A71"/>
    <w:multiLevelType w:val="hybridMultilevel"/>
    <w:tmpl w:val="65AE4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7F4BCB"/>
    <w:multiLevelType w:val="hybridMultilevel"/>
    <w:tmpl w:val="E806C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AE4B4B"/>
    <w:multiLevelType w:val="hybridMultilevel"/>
    <w:tmpl w:val="7B142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2A3D63"/>
    <w:multiLevelType w:val="hybridMultilevel"/>
    <w:tmpl w:val="86980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B14B94"/>
    <w:multiLevelType w:val="hybridMultilevel"/>
    <w:tmpl w:val="7C847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B34AF9"/>
    <w:multiLevelType w:val="hybridMultilevel"/>
    <w:tmpl w:val="DF5C7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1552BA"/>
    <w:multiLevelType w:val="hybridMultilevel"/>
    <w:tmpl w:val="E2AC8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6C4AEE"/>
    <w:multiLevelType w:val="hybridMultilevel"/>
    <w:tmpl w:val="9864A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8C0CAB"/>
    <w:multiLevelType w:val="hybridMultilevel"/>
    <w:tmpl w:val="3C96B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B97F26"/>
    <w:multiLevelType w:val="hybridMultilevel"/>
    <w:tmpl w:val="49AA5C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97086D"/>
    <w:multiLevelType w:val="hybridMultilevel"/>
    <w:tmpl w:val="F77007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42583C"/>
    <w:multiLevelType w:val="hybridMultilevel"/>
    <w:tmpl w:val="91168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1C3D6B"/>
    <w:multiLevelType w:val="hybridMultilevel"/>
    <w:tmpl w:val="77AEBB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3D90ADE"/>
    <w:multiLevelType w:val="hybridMultilevel"/>
    <w:tmpl w:val="0BD2E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B5E20CA"/>
    <w:multiLevelType w:val="hybridMultilevel"/>
    <w:tmpl w:val="14A66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EEE4D55"/>
    <w:multiLevelType w:val="hybridMultilevel"/>
    <w:tmpl w:val="0CB4A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12"/>
  </w:num>
  <w:num w:numId="7">
    <w:abstractNumId w:val="19"/>
  </w:num>
  <w:num w:numId="8">
    <w:abstractNumId w:val="5"/>
  </w:num>
  <w:num w:numId="9">
    <w:abstractNumId w:val="15"/>
  </w:num>
  <w:num w:numId="10">
    <w:abstractNumId w:val="33"/>
  </w:num>
  <w:num w:numId="11">
    <w:abstractNumId w:val="11"/>
  </w:num>
  <w:num w:numId="12">
    <w:abstractNumId w:val="13"/>
  </w:num>
  <w:num w:numId="13">
    <w:abstractNumId w:val="24"/>
  </w:num>
  <w:num w:numId="14">
    <w:abstractNumId w:val="42"/>
  </w:num>
  <w:num w:numId="15">
    <w:abstractNumId w:val="23"/>
  </w:num>
  <w:num w:numId="16">
    <w:abstractNumId w:val="5"/>
  </w:num>
  <w:num w:numId="17">
    <w:abstractNumId w:val="22"/>
  </w:num>
  <w:num w:numId="18">
    <w:abstractNumId w:val="29"/>
  </w:num>
  <w:num w:numId="19">
    <w:abstractNumId w:val="9"/>
  </w:num>
  <w:num w:numId="20">
    <w:abstractNumId w:val="18"/>
  </w:num>
  <w:num w:numId="21">
    <w:abstractNumId w:val="39"/>
  </w:num>
  <w:num w:numId="22">
    <w:abstractNumId w:val="14"/>
  </w:num>
  <w:num w:numId="23">
    <w:abstractNumId w:val="41"/>
  </w:num>
  <w:num w:numId="24">
    <w:abstractNumId w:val="28"/>
  </w:num>
  <w:num w:numId="25">
    <w:abstractNumId w:val="7"/>
  </w:num>
  <w:num w:numId="26">
    <w:abstractNumId w:val="43"/>
  </w:num>
  <w:num w:numId="27">
    <w:abstractNumId w:val="37"/>
  </w:num>
  <w:num w:numId="28">
    <w:abstractNumId w:val="35"/>
  </w:num>
  <w:num w:numId="29">
    <w:abstractNumId w:val="36"/>
  </w:num>
  <w:num w:numId="30">
    <w:abstractNumId w:val="27"/>
  </w:num>
  <w:num w:numId="31">
    <w:abstractNumId w:val="6"/>
  </w:num>
  <w:num w:numId="32">
    <w:abstractNumId w:val="8"/>
  </w:num>
  <w:num w:numId="33">
    <w:abstractNumId w:val="31"/>
  </w:num>
  <w:num w:numId="34">
    <w:abstractNumId w:val="17"/>
  </w:num>
  <w:num w:numId="35">
    <w:abstractNumId w:val="26"/>
  </w:num>
  <w:num w:numId="36">
    <w:abstractNumId w:val="30"/>
  </w:num>
  <w:num w:numId="37">
    <w:abstractNumId w:val="25"/>
  </w:num>
  <w:num w:numId="38">
    <w:abstractNumId w:val="16"/>
  </w:num>
  <w:num w:numId="39">
    <w:abstractNumId w:val="34"/>
  </w:num>
  <w:num w:numId="40">
    <w:abstractNumId w:val="38"/>
  </w:num>
  <w:num w:numId="41">
    <w:abstractNumId w:val="21"/>
  </w:num>
  <w:num w:numId="42">
    <w:abstractNumId w:val="32"/>
  </w:num>
  <w:num w:numId="43">
    <w:abstractNumId w:val="40"/>
  </w:num>
  <w:num w:numId="44">
    <w:abstractNumId w:val="10"/>
  </w:num>
  <w:num w:numId="45">
    <w:abstractNumId w:val="2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0368"/>
    <w:rsid w:val="000006E0"/>
    <w:rsid w:val="000041F5"/>
    <w:rsid w:val="000051A5"/>
    <w:rsid w:val="0001225D"/>
    <w:rsid w:val="0001242B"/>
    <w:rsid w:val="00012CCE"/>
    <w:rsid w:val="00013312"/>
    <w:rsid w:val="00013D55"/>
    <w:rsid w:val="000149C2"/>
    <w:rsid w:val="00014C7F"/>
    <w:rsid w:val="00014D6D"/>
    <w:rsid w:val="00015177"/>
    <w:rsid w:val="000155EB"/>
    <w:rsid w:val="00015EB1"/>
    <w:rsid w:val="000164D1"/>
    <w:rsid w:val="00016B97"/>
    <w:rsid w:val="000207C2"/>
    <w:rsid w:val="00020F81"/>
    <w:rsid w:val="00021519"/>
    <w:rsid w:val="00022C68"/>
    <w:rsid w:val="000233CC"/>
    <w:rsid w:val="000237FA"/>
    <w:rsid w:val="00023C7D"/>
    <w:rsid w:val="00023DF1"/>
    <w:rsid w:val="00024863"/>
    <w:rsid w:val="0002584D"/>
    <w:rsid w:val="000259CE"/>
    <w:rsid w:val="00025E48"/>
    <w:rsid w:val="00026420"/>
    <w:rsid w:val="0002697C"/>
    <w:rsid w:val="00026E5E"/>
    <w:rsid w:val="000307D5"/>
    <w:rsid w:val="0003112C"/>
    <w:rsid w:val="0003288E"/>
    <w:rsid w:val="00032E27"/>
    <w:rsid w:val="000330B4"/>
    <w:rsid w:val="000339C2"/>
    <w:rsid w:val="00034342"/>
    <w:rsid w:val="000343BA"/>
    <w:rsid w:val="00034D79"/>
    <w:rsid w:val="00035966"/>
    <w:rsid w:val="0003633F"/>
    <w:rsid w:val="00036E9D"/>
    <w:rsid w:val="00037A7B"/>
    <w:rsid w:val="0004108B"/>
    <w:rsid w:val="00041876"/>
    <w:rsid w:val="00041ADB"/>
    <w:rsid w:val="00041DDA"/>
    <w:rsid w:val="00041DE4"/>
    <w:rsid w:val="00041E1E"/>
    <w:rsid w:val="00042570"/>
    <w:rsid w:val="00042C3A"/>
    <w:rsid w:val="00043481"/>
    <w:rsid w:val="000443A0"/>
    <w:rsid w:val="00045325"/>
    <w:rsid w:val="000458B3"/>
    <w:rsid w:val="00046875"/>
    <w:rsid w:val="000477DE"/>
    <w:rsid w:val="00047974"/>
    <w:rsid w:val="00047E37"/>
    <w:rsid w:val="00050B89"/>
    <w:rsid w:val="00050E76"/>
    <w:rsid w:val="00053760"/>
    <w:rsid w:val="000542B0"/>
    <w:rsid w:val="00055BEB"/>
    <w:rsid w:val="000575E5"/>
    <w:rsid w:val="00057BCA"/>
    <w:rsid w:val="000615F2"/>
    <w:rsid w:val="0006166C"/>
    <w:rsid w:val="00061905"/>
    <w:rsid w:val="00062C93"/>
    <w:rsid w:val="000647C4"/>
    <w:rsid w:val="000651F8"/>
    <w:rsid w:val="00065B38"/>
    <w:rsid w:val="00065D37"/>
    <w:rsid w:val="00066B0D"/>
    <w:rsid w:val="00066B74"/>
    <w:rsid w:val="000675D4"/>
    <w:rsid w:val="00067761"/>
    <w:rsid w:val="00067EF3"/>
    <w:rsid w:val="00070C0A"/>
    <w:rsid w:val="00070FCF"/>
    <w:rsid w:val="00071AB4"/>
    <w:rsid w:val="00072A4B"/>
    <w:rsid w:val="000742B2"/>
    <w:rsid w:val="000742B6"/>
    <w:rsid w:val="00074B42"/>
    <w:rsid w:val="00075B9A"/>
    <w:rsid w:val="00075C06"/>
    <w:rsid w:val="00080B7B"/>
    <w:rsid w:val="000819AC"/>
    <w:rsid w:val="00082636"/>
    <w:rsid w:val="00084AF4"/>
    <w:rsid w:val="00084BF7"/>
    <w:rsid w:val="00087407"/>
    <w:rsid w:val="00090426"/>
    <w:rsid w:val="00090904"/>
    <w:rsid w:val="00090D2F"/>
    <w:rsid w:val="000911F2"/>
    <w:rsid w:val="000922E2"/>
    <w:rsid w:val="00092320"/>
    <w:rsid w:val="000931EF"/>
    <w:rsid w:val="00093EB7"/>
    <w:rsid w:val="00093FBC"/>
    <w:rsid w:val="00096DE6"/>
    <w:rsid w:val="00096DE9"/>
    <w:rsid w:val="00097EC6"/>
    <w:rsid w:val="000A0A0B"/>
    <w:rsid w:val="000A1275"/>
    <w:rsid w:val="000A1692"/>
    <w:rsid w:val="000A1E46"/>
    <w:rsid w:val="000A2A88"/>
    <w:rsid w:val="000A37F4"/>
    <w:rsid w:val="000A3B46"/>
    <w:rsid w:val="000A4635"/>
    <w:rsid w:val="000A55B1"/>
    <w:rsid w:val="000A6FE9"/>
    <w:rsid w:val="000A7BFB"/>
    <w:rsid w:val="000B1A69"/>
    <w:rsid w:val="000B2842"/>
    <w:rsid w:val="000B2F77"/>
    <w:rsid w:val="000B3862"/>
    <w:rsid w:val="000B401E"/>
    <w:rsid w:val="000B6BA0"/>
    <w:rsid w:val="000B78C7"/>
    <w:rsid w:val="000B7BB6"/>
    <w:rsid w:val="000C0298"/>
    <w:rsid w:val="000C33A9"/>
    <w:rsid w:val="000C370B"/>
    <w:rsid w:val="000C373C"/>
    <w:rsid w:val="000C3DC0"/>
    <w:rsid w:val="000C5678"/>
    <w:rsid w:val="000C6956"/>
    <w:rsid w:val="000C6EB9"/>
    <w:rsid w:val="000D08F4"/>
    <w:rsid w:val="000D09C8"/>
    <w:rsid w:val="000D114D"/>
    <w:rsid w:val="000D339C"/>
    <w:rsid w:val="000D369C"/>
    <w:rsid w:val="000D4112"/>
    <w:rsid w:val="000D420D"/>
    <w:rsid w:val="000D4A98"/>
    <w:rsid w:val="000D5AD6"/>
    <w:rsid w:val="000D5C84"/>
    <w:rsid w:val="000D6EF8"/>
    <w:rsid w:val="000E03B5"/>
    <w:rsid w:val="000E0B35"/>
    <w:rsid w:val="000E0E6D"/>
    <w:rsid w:val="000E14EA"/>
    <w:rsid w:val="000E1939"/>
    <w:rsid w:val="000E2734"/>
    <w:rsid w:val="000E2944"/>
    <w:rsid w:val="000E2AEB"/>
    <w:rsid w:val="000E2D3E"/>
    <w:rsid w:val="000E3995"/>
    <w:rsid w:val="000E4B24"/>
    <w:rsid w:val="000E5C95"/>
    <w:rsid w:val="000E6766"/>
    <w:rsid w:val="000E67E1"/>
    <w:rsid w:val="000E73E9"/>
    <w:rsid w:val="000E7B34"/>
    <w:rsid w:val="000F0011"/>
    <w:rsid w:val="000F023E"/>
    <w:rsid w:val="000F10FE"/>
    <w:rsid w:val="000F1B67"/>
    <w:rsid w:val="000F1BE5"/>
    <w:rsid w:val="000F1F08"/>
    <w:rsid w:val="000F2152"/>
    <w:rsid w:val="000F28D6"/>
    <w:rsid w:val="000F2B83"/>
    <w:rsid w:val="000F2D24"/>
    <w:rsid w:val="000F311A"/>
    <w:rsid w:val="000F32A0"/>
    <w:rsid w:val="000F3D17"/>
    <w:rsid w:val="000F4EDB"/>
    <w:rsid w:val="000F5042"/>
    <w:rsid w:val="000F5140"/>
    <w:rsid w:val="000F5A0A"/>
    <w:rsid w:val="000F5CF6"/>
    <w:rsid w:val="000F5FDC"/>
    <w:rsid w:val="000F6ADE"/>
    <w:rsid w:val="000F7231"/>
    <w:rsid w:val="000F7307"/>
    <w:rsid w:val="00100599"/>
    <w:rsid w:val="001006A2"/>
    <w:rsid w:val="0010088B"/>
    <w:rsid w:val="00101EE7"/>
    <w:rsid w:val="001026E1"/>
    <w:rsid w:val="00102911"/>
    <w:rsid w:val="001035AF"/>
    <w:rsid w:val="00104292"/>
    <w:rsid w:val="001044F1"/>
    <w:rsid w:val="00104F66"/>
    <w:rsid w:val="0010504D"/>
    <w:rsid w:val="0010774C"/>
    <w:rsid w:val="00107BFE"/>
    <w:rsid w:val="00110280"/>
    <w:rsid w:val="00110749"/>
    <w:rsid w:val="00110CEE"/>
    <w:rsid w:val="00110D84"/>
    <w:rsid w:val="00112446"/>
    <w:rsid w:val="00112994"/>
    <w:rsid w:val="00112F82"/>
    <w:rsid w:val="00113BE0"/>
    <w:rsid w:val="0011435C"/>
    <w:rsid w:val="001145B8"/>
    <w:rsid w:val="0011548C"/>
    <w:rsid w:val="0011687B"/>
    <w:rsid w:val="001177F9"/>
    <w:rsid w:val="00117805"/>
    <w:rsid w:val="00117A05"/>
    <w:rsid w:val="0012061E"/>
    <w:rsid w:val="00121537"/>
    <w:rsid w:val="0012251D"/>
    <w:rsid w:val="00122664"/>
    <w:rsid w:val="00123C26"/>
    <w:rsid w:val="00124DEC"/>
    <w:rsid w:val="001253FF"/>
    <w:rsid w:val="00126A55"/>
    <w:rsid w:val="00126B66"/>
    <w:rsid w:val="0012701D"/>
    <w:rsid w:val="001275BD"/>
    <w:rsid w:val="001276F2"/>
    <w:rsid w:val="0012792B"/>
    <w:rsid w:val="001279CF"/>
    <w:rsid w:val="00127E29"/>
    <w:rsid w:val="001302C7"/>
    <w:rsid w:val="00132107"/>
    <w:rsid w:val="00132594"/>
    <w:rsid w:val="001326E1"/>
    <w:rsid w:val="001330D7"/>
    <w:rsid w:val="0013334C"/>
    <w:rsid w:val="001334E3"/>
    <w:rsid w:val="00133AFA"/>
    <w:rsid w:val="00133D5E"/>
    <w:rsid w:val="0013512A"/>
    <w:rsid w:val="0013589E"/>
    <w:rsid w:val="00135B2B"/>
    <w:rsid w:val="0013769A"/>
    <w:rsid w:val="001378B0"/>
    <w:rsid w:val="00137A22"/>
    <w:rsid w:val="00141B45"/>
    <w:rsid w:val="00141C00"/>
    <w:rsid w:val="00141E73"/>
    <w:rsid w:val="00143299"/>
    <w:rsid w:val="00143A1A"/>
    <w:rsid w:val="00143E48"/>
    <w:rsid w:val="00143F3C"/>
    <w:rsid w:val="00145185"/>
    <w:rsid w:val="001460AB"/>
    <w:rsid w:val="001465AC"/>
    <w:rsid w:val="00146B36"/>
    <w:rsid w:val="00147228"/>
    <w:rsid w:val="0014756A"/>
    <w:rsid w:val="0014767E"/>
    <w:rsid w:val="001477FA"/>
    <w:rsid w:val="00151366"/>
    <w:rsid w:val="00151609"/>
    <w:rsid w:val="00151791"/>
    <w:rsid w:val="001519D2"/>
    <w:rsid w:val="00151BC1"/>
    <w:rsid w:val="001520A7"/>
    <w:rsid w:val="00152C97"/>
    <w:rsid w:val="00152CC9"/>
    <w:rsid w:val="00153868"/>
    <w:rsid w:val="00153DE2"/>
    <w:rsid w:val="00154833"/>
    <w:rsid w:val="00156ACF"/>
    <w:rsid w:val="0015770B"/>
    <w:rsid w:val="00160755"/>
    <w:rsid w:val="00160FCB"/>
    <w:rsid w:val="00161059"/>
    <w:rsid w:val="00161064"/>
    <w:rsid w:val="001633E8"/>
    <w:rsid w:val="001638D9"/>
    <w:rsid w:val="00163F70"/>
    <w:rsid w:val="00164D1E"/>
    <w:rsid w:val="001652B0"/>
    <w:rsid w:val="00165C70"/>
    <w:rsid w:val="0016690B"/>
    <w:rsid w:val="00166CFF"/>
    <w:rsid w:val="001708C8"/>
    <w:rsid w:val="00171D5A"/>
    <w:rsid w:val="0017529F"/>
    <w:rsid w:val="00176FA4"/>
    <w:rsid w:val="00176FFA"/>
    <w:rsid w:val="00177211"/>
    <w:rsid w:val="00180099"/>
    <w:rsid w:val="00180FB9"/>
    <w:rsid w:val="00181900"/>
    <w:rsid w:val="001819C2"/>
    <w:rsid w:val="00181DB5"/>
    <w:rsid w:val="00182021"/>
    <w:rsid w:val="00182D91"/>
    <w:rsid w:val="00182E02"/>
    <w:rsid w:val="00183E1D"/>
    <w:rsid w:val="00184153"/>
    <w:rsid w:val="00186572"/>
    <w:rsid w:val="00186C2A"/>
    <w:rsid w:val="00187760"/>
    <w:rsid w:val="00191350"/>
    <w:rsid w:val="00191AAB"/>
    <w:rsid w:val="00191EF2"/>
    <w:rsid w:val="0019251E"/>
    <w:rsid w:val="00192A68"/>
    <w:rsid w:val="0019449F"/>
    <w:rsid w:val="0019494D"/>
    <w:rsid w:val="00195F19"/>
    <w:rsid w:val="0019626B"/>
    <w:rsid w:val="00196E09"/>
    <w:rsid w:val="001971DE"/>
    <w:rsid w:val="001A0AE9"/>
    <w:rsid w:val="001A0CA9"/>
    <w:rsid w:val="001A1D97"/>
    <w:rsid w:val="001A2C02"/>
    <w:rsid w:val="001A2CF5"/>
    <w:rsid w:val="001A498D"/>
    <w:rsid w:val="001A4FD4"/>
    <w:rsid w:val="001A69AD"/>
    <w:rsid w:val="001A795E"/>
    <w:rsid w:val="001B08AF"/>
    <w:rsid w:val="001B0B26"/>
    <w:rsid w:val="001B0F58"/>
    <w:rsid w:val="001B1C00"/>
    <w:rsid w:val="001B281A"/>
    <w:rsid w:val="001B45FE"/>
    <w:rsid w:val="001B4B1C"/>
    <w:rsid w:val="001B5284"/>
    <w:rsid w:val="001B586F"/>
    <w:rsid w:val="001B67EB"/>
    <w:rsid w:val="001B73C2"/>
    <w:rsid w:val="001B7C71"/>
    <w:rsid w:val="001B7F38"/>
    <w:rsid w:val="001C07E3"/>
    <w:rsid w:val="001C0F40"/>
    <w:rsid w:val="001C2B4F"/>
    <w:rsid w:val="001C3382"/>
    <w:rsid w:val="001C4BBC"/>
    <w:rsid w:val="001C599F"/>
    <w:rsid w:val="001C5A19"/>
    <w:rsid w:val="001C6EB8"/>
    <w:rsid w:val="001C7460"/>
    <w:rsid w:val="001C7F1F"/>
    <w:rsid w:val="001D0587"/>
    <w:rsid w:val="001D0BAB"/>
    <w:rsid w:val="001D0CDE"/>
    <w:rsid w:val="001D38D4"/>
    <w:rsid w:val="001D39B8"/>
    <w:rsid w:val="001D3A65"/>
    <w:rsid w:val="001D3FB3"/>
    <w:rsid w:val="001D419E"/>
    <w:rsid w:val="001D5E51"/>
    <w:rsid w:val="001D6D41"/>
    <w:rsid w:val="001D7049"/>
    <w:rsid w:val="001E04FC"/>
    <w:rsid w:val="001E07DE"/>
    <w:rsid w:val="001E08A9"/>
    <w:rsid w:val="001E0C3C"/>
    <w:rsid w:val="001E1371"/>
    <w:rsid w:val="001E2128"/>
    <w:rsid w:val="001E4D98"/>
    <w:rsid w:val="001E4FDA"/>
    <w:rsid w:val="001E53C5"/>
    <w:rsid w:val="001E59CA"/>
    <w:rsid w:val="001E6A5C"/>
    <w:rsid w:val="001E74C9"/>
    <w:rsid w:val="001E7D4B"/>
    <w:rsid w:val="001F00B5"/>
    <w:rsid w:val="001F02DD"/>
    <w:rsid w:val="001F069F"/>
    <w:rsid w:val="001F1480"/>
    <w:rsid w:val="001F2D40"/>
    <w:rsid w:val="001F41F6"/>
    <w:rsid w:val="001F54E8"/>
    <w:rsid w:val="001F68CC"/>
    <w:rsid w:val="001F7E01"/>
    <w:rsid w:val="00200438"/>
    <w:rsid w:val="002007E5"/>
    <w:rsid w:val="00200C6A"/>
    <w:rsid w:val="00200CE2"/>
    <w:rsid w:val="00201408"/>
    <w:rsid w:val="00201A69"/>
    <w:rsid w:val="002021C2"/>
    <w:rsid w:val="00202528"/>
    <w:rsid w:val="00202C07"/>
    <w:rsid w:val="00203FB1"/>
    <w:rsid w:val="002054CF"/>
    <w:rsid w:val="002067A8"/>
    <w:rsid w:val="00207E33"/>
    <w:rsid w:val="002105F9"/>
    <w:rsid w:val="00210980"/>
    <w:rsid w:val="00210BBF"/>
    <w:rsid w:val="00211489"/>
    <w:rsid w:val="00211AA7"/>
    <w:rsid w:val="002125A5"/>
    <w:rsid w:val="002138BC"/>
    <w:rsid w:val="002141B2"/>
    <w:rsid w:val="002144C4"/>
    <w:rsid w:val="002146AD"/>
    <w:rsid w:val="00214C9B"/>
    <w:rsid w:val="00215095"/>
    <w:rsid w:val="0021525D"/>
    <w:rsid w:val="002152C6"/>
    <w:rsid w:val="00215484"/>
    <w:rsid w:val="00216F1B"/>
    <w:rsid w:val="002175E2"/>
    <w:rsid w:val="002179C2"/>
    <w:rsid w:val="00217A10"/>
    <w:rsid w:val="0022068D"/>
    <w:rsid w:val="00220AEC"/>
    <w:rsid w:val="00221160"/>
    <w:rsid w:val="00221D1E"/>
    <w:rsid w:val="00222079"/>
    <w:rsid w:val="00222D16"/>
    <w:rsid w:val="002238BD"/>
    <w:rsid w:val="00224140"/>
    <w:rsid w:val="00224315"/>
    <w:rsid w:val="00224F84"/>
    <w:rsid w:val="002251CD"/>
    <w:rsid w:val="002265F5"/>
    <w:rsid w:val="00226D21"/>
    <w:rsid w:val="002274EC"/>
    <w:rsid w:val="00227AC4"/>
    <w:rsid w:val="002300CF"/>
    <w:rsid w:val="002304D9"/>
    <w:rsid w:val="00230DE7"/>
    <w:rsid w:val="00232A26"/>
    <w:rsid w:val="00232DDF"/>
    <w:rsid w:val="00233420"/>
    <w:rsid w:val="002344A2"/>
    <w:rsid w:val="002346A6"/>
    <w:rsid w:val="002347FC"/>
    <w:rsid w:val="00234FFF"/>
    <w:rsid w:val="002363BA"/>
    <w:rsid w:val="00236F83"/>
    <w:rsid w:val="002403CA"/>
    <w:rsid w:val="002408C4"/>
    <w:rsid w:val="00240AA8"/>
    <w:rsid w:val="00240D1E"/>
    <w:rsid w:val="0024114D"/>
    <w:rsid w:val="002418CF"/>
    <w:rsid w:val="00242A47"/>
    <w:rsid w:val="00242EE8"/>
    <w:rsid w:val="00243180"/>
    <w:rsid w:val="002456FB"/>
    <w:rsid w:val="00245D45"/>
    <w:rsid w:val="002460AA"/>
    <w:rsid w:val="00246BD9"/>
    <w:rsid w:val="002470C1"/>
    <w:rsid w:val="00250246"/>
    <w:rsid w:val="002516DD"/>
    <w:rsid w:val="00251E58"/>
    <w:rsid w:val="00254306"/>
    <w:rsid w:val="002547D9"/>
    <w:rsid w:val="00254D2D"/>
    <w:rsid w:val="002556FC"/>
    <w:rsid w:val="00255B59"/>
    <w:rsid w:val="00256836"/>
    <w:rsid w:val="00257A46"/>
    <w:rsid w:val="00260BEE"/>
    <w:rsid w:val="002624EC"/>
    <w:rsid w:val="002626B3"/>
    <w:rsid w:val="00263CA1"/>
    <w:rsid w:val="00264D45"/>
    <w:rsid w:val="00265480"/>
    <w:rsid w:val="002659FA"/>
    <w:rsid w:val="00265ACF"/>
    <w:rsid w:val="00265BA4"/>
    <w:rsid w:val="00265D7D"/>
    <w:rsid w:val="00265F07"/>
    <w:rsid w:val="00266573"/>
    <w:rsid w:val="002666E8"/>
    <w:rsid w:val="00266A2A"/>
    <w:rsid w:val="00267C2A"/>
    <w:rsid w:val="00270579"/>
    <w:rsid w:val="002715F9"/>
    <w:rsid w:val="002723E5"/>
    <w:rsid w:val="00273A52"/>
    <w:rsid w:val="0027494D"/>
    <w:rsid w:val="00274D92"/>
    <w:rsid w:val="002752A9"/>
    <w:rsid w:val="00275531"/>
    <w:rsid w:val="00276664"/>
    <w:rsid w:val="00276E04"/>
    <w:rsid w:val="00276F35"/>
    <w:rsid w:val="002806EB"/>
    <w:rsid w:val="00280FE5"/>
    <w:rsid w:val="0028209C"/>
    <w:rsid w:val="002825AE"/>
    <w:rsid w:val="002839D7"/>
    <w:rsid w:val="00283B4B"/>
    <w:rsid w:val="00285219"/>
    <w:rsid w:val="00285A01"/>
    <w:rsid w:val="002866F9"/>
    <w:rsid w:val="002868A0"/>
    <w:rsid w:val="0028702F"/>
    <w:rsid w:val="002875EE"/>
    <w:rsid w:val="002879F1"/>
    <w:rsid w:val="00287B49"/>
    <w:rsid w:val="00290038"/>
    <w:rsid w:val="002914B6"/>
    <w:rsid w:val="00292605"/>
    <w:rsid w:val="00293985"/>
    <w:rsid w:val="00293B1A"/>
    <w:rsid w:val="00293E6A"/>
    <w:rsid w:val="002944E9"/>
    <w:rsid w:val="00294B59"/>
    <w:rsid w:val="00297E03"/>
    <w:rsid w:val="002A01AC"/>
    <w:rsid w:val="002A11A7"/>
    <w:rsid w:val="002A2530"/>
    <w:rsid w:val="002A3CA3"/>
    <w:rsid w:val="002A46FF"/>
    <w:rsid w:val="002A4ECB"/>
    <w:rsid w:val="002A552A"/>
    <w:rsid w:val="002A57D1"/>
    <w:rsid w:val="002A57DB"/>
    <w:rsid w:val="002A5A97"/>
    <w:rsid w:val="002A5D4B"/>
    <w:rsid w:val="002A67A1"/>
    <w:rsid w:val="002A738F"/>
    <w:rsid w:val="002A789A"/>
    <w:rsid w:val="002A7E0A"/>
    <w:rsid w:val="002A7EE5"/>
    <w:rsid w:val="002B03E8"/>
    <w:rsid w:val="002B098B"/>
    <w:rsid w:val="002B0F0C"/>
    <w:rsid w:val="002B2576"/>
    <w:rsid w:val="002B32DE"/>
    <w:rsid w:val="002B39AD"/>
    <w:rsid w:val="002B4284"/>
    <w:rsid w:val="002B54A7"/>
    <w:rsid w:val="002B5BF4"/>
    <w:rsid w:val="002B5CB7"/>
    <w:rsid w:val="002B7094"/>
    <w:rsid w:val="002B7840"/>
    <w:rsid w:val="002B7DC6"/>
    <w:rsid w:val="002C0CAC"/>
    <w:rsid w:val="002C0F91"/>
    <w:rsid w:val="002C16F5"/>
    <w:rsid w:val="002C3886"/>
    <w:rsid w:val="002C39D9"/>
    <w:rsid w:val="002C5A53"/>
    <w:rsid w:val="002C5D8E"/>
    <w:rsid w:val="002C7CF9"/>
    <w:rsid w:val="002C7E1F"/>
    <w:rsid w:val="002C7E53"/>
    <w:rsid w:val="002D05C7"/>
    <w:rsid w:val="002D181E"/>
    <w:rsid w:val="002D2BF0"/>
    <w:rsid w:val="002D4408"/>
    <w:rsid w:val="002D55A7"/>
    <w:rsid w:val="002D60DF"/>
    <w:rsid w:val="002D6B2B"/>
    <w:rsid w:val="002D7239"/>
    <w:rsid w:val="002D76CF"/>
    <w:rsid w:val="002E065D"/>
    <w:rsid w:val="002E0A5F"/>
    <w:rsid w:val="002E0AB9"/>
    <w:rsid w:val="002E0D72"/>
    <w:rsid w:val="002E3841"/>
    <w:rsid w:val="002E3875"/>
    <w:rsid w:val="002E423B"/>
    <w:rsid w:val="002E5050"/>
    <w:rsid w:val="002E5F4C"/>
    <w:rsid w:val="002E73B1"/>
    <w:rsid w:val="002F12DE"/>
    <w:rsid w:val="002F19A1"/>
    <w:rsid w:val="002F1B52"/>
    <w:rsid w:val="002F2393"/>
    <w:rsid w:val="002F37A4"/>
    <w:rsid w:val="002F50CE"/>
    <w:rsid w:val="002F581E"/>
    <w:rsid w:val="002F5B70"/>
    <w:rsid w:val="002F6414"/>
    <w:rsid w:val="00300B73"/>
    <w:rsid w:val="00301422"/>
    <w:rsid w:val="00302A52"/>
    <w:rsid w:val="00304063"/>
    <w:rsid w:val="0030495A"/>
    <w:rsid w:val="00304C82"/>
    <w:rsid w:val="00304F84"/>
    <w:rsid w:val="00305BB2"/>
    <w:rsid w:val="00306940"/>
    <w:rsid w:val="00306BAB"/>
    <w:rsid w:val="00306F7E"/>
    <w:rsid w:val="003070F2"/>
    <w:rsid w:val="00310853"/>
    <w:rsid w:val="0031172D"/>
    <w:rsid w:val="00311C18"/>
    <w:rsid w:val="00314CB3"/>
    <w:rsid w:val="00314DA5"/>
    <w:rsid w:val="00315214"/>
    <w:rsid w:val="00315257"/>
    <w:rsid w:val="003155A9"/>
    <w:rsid w:val="00315EC6"/>
    <w:rsid w:val="00315EDB"/>
    <w:rsid w:val="003162AC"/>
    <w:rsid w:val="003165A2"/>
    <w:rsid w:val="00317273"/>
    <w:rsid w:val="00317CAA"/>
    <w:rsid w:val="003201A3"/>
    <w:rsid w:val="003202C9"/>
    <w:rsid w:val="00320E3D"/>
    <w:rsid w:val="00320ED5"/>
    <w:rsid w:val="00321400"/>
    <w:rsid w:val="003218B5"/>
    <w:rsid w:val="00321A60"/>
    <w:rsid w:val="00322273"/>
    <w:rsid w:val="00322F71"/>
    <w:rsid w:val="00324FC5"/>
    <w:rsid w:val="003258B8"/>
    <w:rsid w:val="00325E8C"/>
    <w:rsid w:val="00326EE6"/>
    <w:rsid w:val="003278B8"/>
    <w:rsid w:val="00327C7F"/>
    <w:rsid w:val="003347DA"/>
    <w:rsid w:val="0033487F"/>
    <w:rsid w:val="00335502"/>
    <w:rsid w:val="003370F5"/>
    <w:rsid w:val="00337349"/>
    <w:rsid w:val="00337F20"/>
    <w:rsid w:val="00340F56"/>
    <w:rsid w:val="00341E51"/>
    <w:rsid w:val="00342171"/>
    <w:rsid w:val="0034506C"/>
    <w:rsid w:val="00346DFB"/>
    <w:rsid w:val="00347546"/>
    <w:rsid w:val="00347F41"/>
    <w:rsid w:val="0035067A"/>
    <w:rsid w:val="00351BC8"/>
    <w:rsid w:val="00351F24"/>
    <w:rsid w:val="00351FB3"/>
    <w:rsid w:val="00352D2C"/>
    <w:rsid w:val="00352D8D"/>
    <w:rsid w:val="00353097"/>
    <w:rsid w:val="00353F77"/>
    <w:rsid w:val="00353FE9"/>
    <w:rsid w:val="0035452A"/>
    <w:rsid w:val="0035485C"/>
    <w:rsid w:val="00355014"/>
    <w:rsid w:val="0035669D"/>
    <w:rsid w:val="003566F2"/>
    <w:rsid w:val="00357D4D"/>
    <w:rsid w:val="003606D6"/>
    <w:rsid w:val="00360AD7"/>
    <w:rsid w:val="00360DE3"/>
    <w:rsid w:val="00361299"/>
    <w:rsid w:val="003627B5"/>
    <w:rsid w:val="00362A53"/>
    <w:rsid w:val="00362F39"/>
    <w:rsid w:val="00363353"/>
    <w:rsid w:val="00363A13"/>
    <w:rsid w:val="00363B96"/>
    <w:rsid w:val="00364AD1"/>
    <w:rsid w:val="00364B85"/>
    <w:rsid w:val="003656D1"/>
    <w:rsid w:val="003663C8"/>
    <w:rsid w:val="00366F99"/>
    <w:rsid w:val="00371416"/>
    <w:rsid w:val="00371B15"/>
    <w:rsid w:val="003727ED"/>
    <w:rsid w:val="00372DC4"/>
    <w:rsid w:val="00372FE8"/>
    <w:rsid w:val="003734E0"/>
    <w:rsid w:val="00373800"/>
    <w:rsid w:val="003739A8"/>
    <w:rsid w:val="00373B5D"/>
    <w:rsid w:val="003759AE"/>
    <w:rsid w:val="0038116D"/>
    <w:rsid w:val="00382744"/>
    <w:rsid w:val="003839C1"/>
    <w:rsid w:val="0038461D"/>
    <w:rsid w:val="00384F42"/>
    <w:rsid w:val="00385170"/>
    <w:rsid w:val="0038607A"/>
    <w:rsid w:val="0038635F"/>
    <w:rsid w:val="00386535"/>
    <w:rsid w:val="00386EE3"/>
    <w:rsid w:val="00387130"/>
    <w:rsid w:val="00387210"/>
    <w:rsid w:val="00387728"/>
    <w:rsid w:val="00387D18"/>
    <w:rsid w:val="00390DDF"/>
    <w:rsid w:val="0039281A"/>
    <w:rsid w:val="0039467A"/>
    <w:rsid w:val="00394E70"/>
    <w:rsid w:val="003958C7"/>
    <w:rsid w:val="00395BAE"/>
    <w:rsid w:val="0039659E"/>
    <w:rsid w:val="00396765"/>
    <w:rsid w:val="00396D89"/>
    <w:rsid w:val="003A0453"/>
    <w:rsid w:val="003A07B9"/>
    <w:rsid w:val="003A0FEF"/>
    <w:rsid w:val="003A1742"/>
    <w:rsid w:val="003A1940"/>
    <w:rsid w:val="003A298A"/>
    <w:rsid w:val="003A3D98"/>
    <w:rsid w:val="003A666C"/>
    <w:rsid w:val="003A69B3"/>
    <w:rsid w:val="003A72C4"/>
    <w:rsid w:val="003A7514"/>
    <w:rsid w:val="003A7AEE"/>
    <w:rsid w:val="003B0521"/>
    <w:rsid w:val="003B07C0"/>
    <w:rsid w:val="003B23A0"/>
    <w:rsid w:val="003B3599"/>
    <w:rsid w:val="003B43E8"/>
    <w:rsid w:val="003B4652"/>
    <w:rsid w:val="003B51A9"/>
    <w:rsid w:val="003B671C"/>
    <w:rsid w:val="003B737C"/>
    <w:rsid w:val="003B7405"/>
    <w:rsid w:val="003B7E6B"/>
    <w:rsid w:val="003C1CED"/>
    <w:rsid w:val="003C306F"/>
    <w:rsid w:val="003C38B2"/>
    <w:rsid w:val="003C3A2F"/>
    <w:rsid w:val="003C5915"/>
    <w:rsid w:val="003C6F48"/>
    <w:rsid w:val="003C75FC"/>
    <w:rsid w:val="003C782B"/>
    <w:rsid w:val="003C7871"/>
    <w:rsid w:val="003D0174"/>
    <w:rsid w:val="003D01EC"/>
    <w:rsid w:val="003D0326"/>
    <w:rsid w:val="003D1724"/>
    <w:rsid w:val="003D2CA3"/>
    <w:rsid w:val="003D50E8"/>
    <w:rsid w:val="003D5116"/>
    <w:rsid w:val="003D51DE"/>
    <w:rsid w:val="003D6220"/>
    <w:rsid w:val="003D6B8B"/>
    <w:rsid w:val="003D7416"/>
    <w:rsid w:val="003D7708"/>
    <w:rsid w:val="003D77D1"/>
    <w:rsid w:val="003E0113"/>
    <w:rsid w:val="003E0F76"/>
    <w:rsid w:val="003E1215"/>
    <w:rsid w:val="003E43DA"/>
    <w:rsid w:val="003E6A6A"/>
    <w:rsid w:val="003E720D"/>
    <w:rsid w:val="003E73FF"/>
    <w:rsid w:val="003F2EB4"/>
    <w:rsid w:val="003F3ED9"/>
    <w:rsid w:val="003F41A3"/>
    <w:rsid w:val="003F4A48"/>
    <w:rsid w:val="003F5AD0"/>
    <w:rsid w:val="003F5DF0"/>
    <w:rsid w:val="003F6144"/>
    <w:rsid w:val="003F6BF3"/>
    <w:rsid w:val="003F6C2D"/>
    <w:rsid w:val="003F7968"/>
    <w:rsid w:val="00400012"/>
    <w:rsid w:val="0040031C"/>
    <w:rsid w:val="004014AF"/>
    <w:rsid w:val="0040180D"/>
    <w:rsid w:val="00401E50"/>
    <w:rsid w:val="004020CB"/>
    <w:rsid w:val="0040323D"/>
    <w:rsid w:val="0040345E"/>
    <w:rsid w:val="004046C3"/>
    <w:rsid w:val="00404A4A"/>
    <w:rsid w:val="00405A5A"/>
    <w:rsid w:val="00405C88"/>
    <w:rsid w:val="00406C82"/>
    <w:rsid w:val="00410C65"/>
    <w:rsid w:val="00411319"/>
    <w:rsid w:val="00413CD5"/>
    <w:rsid w:val="004151D8"/>
    <w:rsid w:val="00415912"/>
    <w:rsid w:val="00415DFE"/>
    <w:rsid w:val="00415F23"/>
    <w:rsid w:val="00416488"/>
    <w:rsid w:val="00417D7B"/>
    <w:rsid w:val="004227A7"/>
    <w:rsid w:val="00423943"/>
    <w:rsid w:val="00424132"/>
    <w:rsid w:val="00427F76"/>
    <w:rsid w:val="004304B8"/>
    <w:rsid w:val="00431D25"/>
    <w:rsid w:val="0043357F"/>
    <w:rsid w:val="004337B6"/>
    <w:rsid w:val="0043420C"/>
    <w:rsid w:val="004350B5"/>
    <w:rsid w:val="004357D7"/>
    <w:rsid w:val="004362C8"/>
    <w:rsid w:val="00436FAB"/>
    <w:rsid w:val="00437D86"/>
    <w:rsid w:val="0044230B"/>
    <w:rsid w:val="004427F4"/>
    <w:rsid w:val="004450CA"/>
    <w:rsid w:val="00447612"/>
    <w:rsid w:val="00450A7A"/>
    <w:rsid w:val="00452254"/>
    <w:rsid w:val="00452A86"/>
    <w:rsid w:val="00453D3E"/>
    <w:rsid w:val="00456327"/>
    <w:rsid w:val="00456829"/>
    <w:rsid w:val="00460131"/>
    <w:rsid w:val="00460E02"/>
    <w:rsid w:val="00461C8A"/>
    <w:rsid w:val="004622C3"/>
    <w:rsid w:val="00462CF5"/>
    <w:rsid w:val="004633FE"/>
    <w:rsid w:val="00463FBB"/>
    <w:rsid w:val="004640D5"/>
    <w:rsid w:val="00464740"/>
    <w:rsid w:val="00464D87"/>
    <w:rsid w:val="00464E8B"/>
    <w:rsid w:val="00465FC9"/>
    <w:rsid w:val="00466534"/>
    <w:rsid w:val="00466D62"/>
    <w:rsid w:val="004671CB"/>
    <w:rsid w:val="00467B70"/>
    <w:rsid w:val="00470597"/>
    <w:rsid w:val="004705B3"/>
    <w:rsid w:val="00470A82"/>
    <w:rsid w:val="00470E0E"/>
    <w:rsid w:val="00470E74"/>
    <w:rsid w:val="00471519"/>
    <w:rsid w:val="00472170"/>
    <w:rsid w:val="0047310D"/>
    <w:rsid w:val="00473491"/>
    <w:rsid w:val="004739B7"/>
    <w:rsid w:val="00474BC0"/>
    <w:rsid w:val="00475474"/>
    <w:rsid w:val="004756C4"/>
    <w:rsid w:val="00475A27"/>
    <w:rsid w:val="004764B4"/>
    <w:rsid w:val="004766E5"/>
    <w:rsid w:val="00476728"/>
    <w:rsid w:val="004770F8"/>
    <w:rsid w:val="004805D6"/>
    <w:rsid w:val="00480D08"/>
    <w:rsid w:val="004813F7"/>
    <w:rsid w:val="00483DA9"/>
    <w:rsid w:val="00484E30"/>
    <w:rsid w:val="00485030"/>
    <w:rsid w:val="00485226"/>
    <w:rsid w:val="00485438"/>
    <w:rsid w:val="00485889"/>
    <w:rsid w:val="00485C01"/>
    <w:rsid w:val="004868E8"/>
    <w:rsid w:val="00486FB2"/>
    <w:rsid w:val="0048756B"/>
    <w:rsid w:val="004876AC"/>
    <w:rsid w:val="00487A2C"/>
    <w:rsid w:val="00490714"/>
    <w:rsid w:val="00491035"/>
    <w:rsid w:val="00491B5C"/>
    <w:rsid w:val="00491DEA"/>
    <w:rsid w:val="00492095"/>
    <w:rsid w:val="004926B4"/>
    <w:rsid w:val="00493214"/>
    <w:rsid w:val="004941FD"/>
    <w:rsid w:val="004946D8"/>
    <w:rsid w:val="00494F65"/>
    <w:rsid w:val="0049558E"/>
    <w:rsid w:val="00496185"/>
    <w:rsid w:val="00496249"/>
    <w:rsid w:val="00496818"/>
    <w:rsid w:val="004978C5"/>
    <w:rsid w:val="004A094F"/>
    <w:rsid w:val="004A22DF"/>
    <w:rsid w:val="004A2496"/>
    <w:rsid w:val="004A2651"/>
    <w:rsid w:val="004A2665"/>
    <w:rsid w:val="004A282A"/>
    <w:rsid w:val="004A302D"/>
    <w:rsid w:val="004A42C6"/>
    <w:rsid w:val="004A431F"/>
    <w:rsid w:val="004A67FD"/>
    <w:rsid w:val="004A75B6"/>
    <w:rsid w:val="004A7D27"/>
    <w:rsid w:val="004A7EC1"/>
    <w:rsid w:val="004B00A2"/>
    <w:rsid w:val="004B0136"/>
    <w:rsid w:val="004B02BF"/>
    <w:rsid w:val="004B1246"/>
    <w:rsid w:val="004B1C8B"/>
    <w:rsid w:val="004B26B1"/>
    <w:rsid w:val="004B2A95"/>
    <w:rsid w:val="004B2C29"/>
    <w:rsid w:val="004B2C54"/>
    <w:rsid w:val="004B316E"/>
    <w:rsid w:val="004B5972"/>
    <w:rsid w:val="004B69CB"/>
    <w:rsid w:val="004C249F"/>
    <w:rsid w:val="004C2B46"/>
    <w:rsid w:val="004C2D7D"/>
    <w:rsid w:val="004C4264"/>
    <w:rsid w:val="004C441D"/>
    <w:rsid w:val="004C45A5"/>
    <w:rsid w:val="004C5166"/>
    <w:rsid w:val="004C5AE0"/>
    <w:rsid w:val="004C6698"/>
    <w:rsid w:val="004C6A3D"/>
    <w:rsid w:val="004C7E54"/>
    <w:rsid w:val="004C7FC4"/>
    <w:rsid w:val="004D0331"/>
    <w:rsid w:val="004D0935"/>
    <w:rsid w:val="004D1BC4"/>
    <w:rsid w:val="004D2E88"/>
    <w:rsid w:val="004D3A10"/>
    <w:rsid w:val="004D3E4F"/>
    <w:rsid w:val="004D442A"/>
    <w:rsid w:val="004D4DDC"/>
    <w:rsid w:val="004D628C"/>
    <w:rsid w:val="004D6EC4"/>
    <w:rsid w:val="004D6FD2"/>
    <w:rsid w:val="004D6FED"/>
    <w:rsid w:val="004D7455"/>
    <w:rsid w:val="004E0157"/>
    <w:rsid w:val="004E0522"/>
    <w:rsid w:val="004E05A9"/>
    <w:rsid w:val="004E1A11"/>
    <w:rsid w:val="004E25F3"/>
    <w:rsid w:val="004E2DC4"/>
    <w:rsid w:val="004E447C"/>
    <w:rsid w:val="004E4843"/>
    <w:rsid w:val="004E5764"/>
    <w:rsid w:val="004E5ADA"/>
    <w:rsid w:val="004E641D"/>
    <w:rsid w:val="004E64E1"/>
    <w:rsid w:val="004E6727"/>
    <w:rsid w:val="004E6921"/>
    <w:rsid w:val="004E7236"/>
    <w:rsid w:val="004F00B4"/>
    <w:rsid w:val="004F018B"/>
    <w:rsid w:val="004F0C7F"/>
    <w:rsid w:val="004F18C3"/>
    <w:rsid w:val="004F18F5"/>
    <w:rsid w:val="004F223E"/>
    <w:rsid w:val="004F26BD"/>
    <w:rsid w:val="004F38FC"/>
    <w:rsid w:val="004F5BD6"/>
    <w:rsid w:val="004F612B"/>
    <w:rsid w:val="004F6B69"/>
    <w:rsid w:val="004F713C"/>
    <w:rsid w:val="005003CE"/>
    <w:rsid w:val="005004B4"/>
    <w:rsid w:val="00500D16"/>
    <w:rsid w:val="005011D0"/>
    <w:rsid w:val="005023C3"/>
    <w:rsid w:val="005027E4"/>
    <w:rsid w:val="005029BD"/>
    <w:rsid w:val="005033F0"/>
    <w:rsid w:val="0050397A"/>
    <w:rsid w:val="00503CCF"/>
    <w:rsid w:val="00503E3D"/>
    <w:rsid w:val="00505165"/>
    <w:rsid w:val="00505C8B"/>
    <w:rsid w:val="00507350"/>
    <w:rsid w:val="005102BB"/>
    <w:rsid w:val="00510B28"/>
    <w:rsid w:val="005117BB"/>
    <w:rsid w:val="00511816"/>
    <w:rsid w:val="00512B7F"/>
    <w:rsid w:val="005134AC"/>
    <w:rsid w:val="00513965"/>
    <w:rsid w:val="00514F19"/>
    <w:rsid w:val="0051724E"/>
    <w:rsid w:val="00517BD4"/>
    <w:rsid w:val="00521D22"/>
    <w:rsid w:val="00522B07"/>
    <w:rsid w:val="00522B4A"/>
    <w:rsid w:val="0052377A"/>
    <w:rsid w:val="0052398D"/>
    <w:rsid w:val="00523F8A"/>
    <w:rsid w:val="005244B9"/>
    <w:rsid w:val="0052526D"/>
    <w:rsid w:val="00525CA5"/>
    <w:rsid w:val="00527AD5"/>
    <w:rsid w:val="00527D38"/>
    <w:rsid w:val="00531EF9"/>
    <w:rsid w:val="0053261A"/>
    <w:rsid w:val="00532CE1"/>
    <w:rsid w:val="00533642"/>
    <w:rsid w:val="0053411C"/>
    <w:rsid w:val="005343CA"/>
    <w:rsid w:val="00534790"/>
    <w:rsid w:val="00534D98"/>
    <w:rsid w:val="005368F3"/>
    <w:rsid w:val="0053724F"/>
    <w:rsid w:val="005375F5"/>
    <w:rsid w:val="00537E56"/>
    <w:rsid w:val="00540424"/>
    <w:rsid w:val="00540567"/>
    <w:rsid w:val="005413D2"/>
    <w:rsid w:val="005419B2"/>
    <w:rsid w:val="00542579"/>
    <w:rsid w:val="00542593"/>
    <w:rsid w:val="00544105"/>
    <w:rsid w:val="0054436E"/>
    <w:rsid w:val="00544DB1"/>
    <w:rsid w:val="00547029"/>
    <w:rsid w:val="00547E19"/>
    <w:rsid w:val="00550343"/>
    <w:rsid w:val="00552752"/>
    <w:rsid w:val="00553227"/>
    <w:rsid w:val="005541F7"/>
    <w:rsid w:val="0055516B"/>
    <w:rsid w:val="005558E4"/>
    <w:rsid w:val="00556659"/>
    <w:rsid w:val="00556986"/>
    <w:rsid w:val="0056047D"/>
    <w:rsid w:val="00561517"/>
    <w:rsid w:val="005616BF"/>
    <w:rsid w:val="00562389"/>
    <w:rsid w:val="00562583"/>
    <w:rsid w:val="00562EA6"/>
    <w:rsid w:val="00563DB6"/>
    <w:rsid w:val="00564437"/>
    <w:rsid w:val="0056495F"/>
    <w:rsid w:val="00565390"/>
    <w:rsid w:val="0056739D"/>
    <w:rsid w:val="00567DAE"/>
    <w:rsid w:val="00567EB5"/>
    <w:rsid w:val="00570B4C"/>
    <w:rsid w:val="00570FB4"/>
    <w:rsid w:val="005726BE"/>
    <w:rsid w:val="00572794"/>
    <w:rsid w:val="00572879"/>
    <w:rsid w:val="005734AE"/>
    <w:rsid w:val="00573D9D"/>
    <w:rsid w:val="00575022"/>
    <w:rsid w:val="0057516D"/>
    <w:rsid w:val="00575B4C"/>
    <w:rsid w:val="005779EE"/>
    <w:rsid w:val="00577C09"/>
    <w:rsid w:val="00577F31"/>
    <w:rsid w:val="00580106"/>
    <w:rsid w:val="005809F6"/>
    <w:rsid w:val="005825FE"/>
    <w:rsid w:val="00583419"/>
    <w:rsid w:val="00584723"/>
    <w:rsid w:val="00584B02"/>
    <w:rsid w:val="00584E99"/>
    <w:rsid w:val="005853D2"/>
    <w:rsid w:val="00587CA8"/>
    <w:rsid w:val="00590391"/>
    <w:rsid w:val="00591B40"/>
    <w:rsid w:val="00591CAC"/>
    <w:rsid w:val="00594B4F"/>
    <w:rsid w:val="00594E6B"/>
    <w:rsid w:val="005956E7"/>
    <w:rsid w:val="005957EC"/>
    <w:rsid w:val="00596C24"/>
    <w:rsid w:val="005978FD"/>
    <w:rsid w:val="00597BB6"/>
    <w:rsid w:val="005A0E78"/>
    <w:rsid w:val="005A10B0"/>
    <w:rsid w:val="005A139D"/>
    <w:rsid w:val="005A1E37"/>
    <w:rsid w:val="005A1FF8"/>
    <w:rsid w:val="005A35D7"/>
    <w:rsid w:val="005A3657"/>
    <w:rsid w:val="005A6211"/>
    <w:rsid w:val="005A63A4"/>
    <w:rsid w:val="005A68E5"/>
    <w:rsid w:val="005B062C"/>
    <w:rsid w:val="005B0A5B"/>
    <w:rsid w:val="005B15B6"/>
    <w:rsid w:val="005B1FAB"/>
    <w:rsid w:val="005B2C05"/>
    <w:rsid w:val="005B4372"/>
    <w:rsid w:val="005B4725"/>
    <w:rsid w:val="005B48B2"/>
    <w:rsid w:val="005B4B47"/>
    <w:rsid w:val="005B5A8C"/>
    <w:rsid w:val="005B5D2E"/>
    <w:rsid w:val="005B684B"/>
    <w:rsid w:val="005B6C6C"/>
    <w:rsid w:val="005B6E03"/>
    <w:rsid w:val="005B7D52"/>
    <w:rsid w:val="005C0853"/>
    <w:rsid w:val="005C0978"/>
    <w:rsid w:val="005C1316"/>
    <w:rsid w:val="005C24F7"/>
    <w:rsid w:val="005C2C7C"/>
    <w:rsid w:val="005C45BD"/>
    <w:rsid w:val="005C47B4"/>
    <w:rsid w:val="005C55DA"/>
    <w:rsid w:val="005C6E03"/>
    <w:rsid w:val="005C78F3"/>
    <w:rsid w:val="005D0F3D"/>
    <w:rsid w:val="005D2C11"/>
    <w:rsid w:val="005D335E"/>
    <w:rsid w:val="005D47C7"/>
    <w:rsid w:val="005D4A0A"/>
    <w:rsid w:val="005D4B21"/>
    <w:rsid w:val="005D5446"/>
    <w:rsid w:val="005D7219"/>
    <w:rsid w:val="005E017C"/>
    <w:rsid w:val="005E144E"/>
    <w:rsid w:val="005E1735"/>
    <w:rsid w:val="005E1B4A"/>
    <w:rsid w:val="005E3FBF"/>
    <w:rsid w:val="005E48AA"/>
    <w:rsid w:val="005E528F"/>
    <w:rsid w:val="005E5375"/>
    <w:rsid w:val="005E5946"/>
    <w:rsid w:val="005E5CCB"/>
    <w:rsid w:val="005E5D52"/>
    <w:rsid w:val="005E7DA5"/>
    <w:rsid w:val="005F069D"/>
    <w:rsid w:val="005F14D0"/>
    <w:rsid w:val="005F20A4"/>
    <w:rsid w:val="005F26FD"/>
    <w:rsid w:val="005F2746"/>
    <w:rsid w:val="005F2F43"/>
    <w:rsid w:val="005F5951"/>
    <w:rsid w:val="005F6131"/>
    <w:rsid w:val="005F63D6"/>
    <w:rsid w:val="005F654E"/>
    <w:rsid w:val="005F719A"/>
    <w:rsid w:val="005F76FB"/>
    <w:rsid w:val="00600745"/>
    <w:rsid w:val="00601685"/>
    <w:rsid w:val="00601A4F"/>
    <w:rsid w:val="00601C33"/>
    <w:rsid w:val="00601E79"/>
    <w:rsid w:val="006020F3"/>
    <w:rsid w:val="006025FB"/>
    <w:rsid w:val="00602731"/>
    <w:rsid w:val="00602A36"/>
    <w:rsid w:val="00602AAE"/>
    <w:rsid w:val="00603753"/>
    <w:rsid w:val="00604855"/>
    <w:rsid w:val="00605670"/>
    <w:rsid w:val="006059F6"/>
    <w:rsid w:val="00605D9C"/>
    <w:rsid w:val="00606BD3"/>
    <w:rsid w:val="00607EFF"/>
    <w:rsid w:val="00610CE8"/>
    <w:rsid w:val="006117DB"/>
    <w:rsid w:val="00611EDB"/>
    <w:rsid w:val="0061330D"/>
    <w:rsid w:val="00614C25"/>
    <w:rsid w:val="00615152"/>
    <w:rsid w:val="006152BE"/>
    <w:rsid w:val="00615D86"/>
    <w:rsid w:val="00616C37"/>
    <w:rsid w:val="006178C0"/>
    <w:rsid w:val="00620911"/>
    <w:rsid w:val="006212CD"/>
    <w:rsid w:val="006215E6"/>
    <w:rsid w:val="00621A7C"/>
    <w:rsid w:val="00622435"/>
    <w:rsid w:val="00623B92"/>
    <w:rsid w:val="006241CE"/>
    <w:rsid w:val="0062466F"/>
    <w:rsid w:val="00624900"/>
    <w:rsid w:val="00624907"/>
    <w:rsid w:val="00624A6B"/>
    <w:rsid w:val="00625151"/>
    <w:rsid w:val="00625C4C"/>
    <w:rsid w:val="00625CC1"/>
    <w:rsid w:val="00625E4B"/>
    <w:rsid w:val="006260E0"/>
    <w:rsid w:val="0062620A"/>
    <w:rsid w:val="006272F8"/>
    <w:rsid w:val="00627BAC"/>
    <w:rsid w:val="00630F2F"/>
    <w:rsid w:val="0063173D"/>
    <w:rsid w:val="00631CB1"/>
    <w:rsid w:val="00634918"/>
    <w:rsid w:val="00634BFB"/>
    <w:rsid w:val="00635124"/>
    <w:rsid w:val="006434D5"/>
    <w:rsid w:val="00643945"/>
    <w:rsid w:val="0064395E"/>
    <w:rsid w:val="00644D89"/>
    <w:rsid w:val="00645038"/>
    <w:rsid w:val="006450CF"/>
    <w:rsid w:val="0064519C"/>
    <w:rsid w:val="006459C2"/>
    <w:rsid w:val="006462D8"/>
    <w:rsid w:val="006468E4"/>
    <w:rsid w:val="00646F52"/>
    <w:rsid w:val="00647B4F"/>
    <w:rsid w:val="00647F22"/>
    <w:rsid w:val="00650033"/>
    <w:rsid w:val="00650DA2"/>
    <w:rsid w:val="0065159D"/>
    <w:rsid w:val="006519A4"/>
    <w:rsid w:val="00651DE3"/>
    <w:rsid w:val="006535C8"/>
    <w:rsid w:val="00653B2E"/>
    <w:rsid w:val="00653B34"/>
    <w:rsid w:val="00654169"/>
    <w:rsid w:val="00654F4F"/>
    <w:rsid w:val="0065501B"/>
    <w:rsid w:val="0065521B"/>
    <w:rsid w:val="00655496"/>
    <w:rsid w:val="00655A7C"/>
    <w:rsid w:val="00656278"/>
    <w:rsid w:val="00656351"/>
    <w:rsid w:val="00656AE4"/>
    <w:rsid w:val="00657C52"/>
    <w:rsid w:val="00657DEA"/>
    <w:rsid w:val="00660C5E"/>
    <w:rsid w:val="006612B2"/>
    <w:rsid w:val="00661428"/>
    <w:rsid w:val="00661AD6"/>
    <w:rsid w:val="00662930"/>
    <w:rsid w:val="00662EF6"/>
    <w:rsid w:val="00663150"/>
    <w:rsid w:val="0066335A"/>
    <w:rsid w:val="00663602"/>
    <w:rsid w:val="006639F0"/>
    <w:rsid w:val="00663B31"/>
    <w:rsid w:val="00663C6C"/>
    <w:rsid w:val="0066614B"/>
    <w:rsid w:val="006675F1"/>
    <w:rsid w:val="0067013D"/>
    <w:rsid w:val="00673F13"/>
    <w:rsid w:val="00673F2B"/>
    <w:rsid w:val="00673FFA"/>
    <w:rsid w:val="00674624"/>
    <w:rsid w:val="0067494F"/>
    <w:rsid w:val="006749BD"/>
    <w:rsid w:val="00675E2E"/>
    <w:rsid w:val="00676196"/>
    <w:rsid w:val="00676E1C"/>
    <w:rsid w:val="00677821"/>
    <w:rsid w:val="006779FF"/>
    <w:rsid w:val="0068025D"/>
    <w:rsid w:val="00680784"/>
    <w:rsid w:val="0068082D"/>
    <w:rsid w:val="00680D23"/>
    <w:rsid w:val="00682738"/>
    <w:rsid w:val="00683EF0"/>
    <w:rsid w:val="00685439"/>
    <w:rsid w:val="00686361"/>
    <w:rsid w:val="00686BF4"/>
    <w:rsid w:val="00687584"/>
    <w:rsid w:val="006907D2"/>
    <w:rsid w:val="00690A57"/>
    <w:rsid w:val="00690BE2"/>
    <w:rsid w:val="006917C6"/>
    <w:rsid w:val="00691BD7"/>
    <w:rsid w:val="006926AE"/>
    <w:rsid w:val="00694509"/>
    <w:rsid w:val="00694684"/>
    <w:rsid w:val="0069490C"/>
    <w:rsid w:val="00694DB6"/>
    <w:rsid w:val="00695F77"/>
    <w:rsid w:val="00696A61"/>
    <w:rsid w:val="00696D37"/>
    <w:rsid w:val="00697B7A"/>
    <w:rsid w:val="006A04A2"/>
    <w:rsid w:val="006A0C7D"/>
    <w:rsid w:val="006A0F0C"/>
    <w:rsid w:val="006A0F82"/>
    <w:rsid w:val="006A0FCE"/>
    <w:rsid w:val="006A1456"/>
    <w:rsid w:val="006A193A"/>
    <w:rsid w:val="006A20D1"/>
    <w:rsid w:val="006A2413"/>
    <w:rsid w:val="006A3DDD"/>
    <w:rsid w:val="006A684D"/>
    <w:rsid w:val="006A6A2E"/>
    <w:rsid w:val="006A6B27"/>
    <w:rsid w:val="006A6B98"/>
    <w:rsid w:val="006A708B"/>
    <w:rsid w:val="006B20D3"/>
    <w:rsid w:val="006B2690"/>
    <w:rsid w:val="006B2A22"/>
    <w:rsid w:val="006B2DFC"/>
    <w:rsid w:val="006B3D52"/>
    <w:rsid w:val="006B4962"/>
    <w:rsid w:val="006B5BBA"/>
    <w:rsid w:val="006B7047"/>
    <w:rsid w:val="006B72C5"/>
    <w:rsid w:val="006C0539"/>
    <w:rsid w:val="006C2197"/>
    <w:rsid w:val="006C281D"/>
    <w:rsid w:val="006C2CBA"/>
    <w:rsid w:val="006C4DFD"/>
    <w:rsid w:val="006C7060"/>
    <w:rsid w:val="006C74F3"/>
    <w:rsid w:val="006C7826"/>
    <w:rsid w:val="006D04D3"/>
    <w:rsid w:val="006D173C"/>
    <w:rsid w:val="006D1904"/>
    <w:rsid w:val="006D191D"/>
    <w:rsid w:val="006D2038"/>
    <w:rsid w:val="006D257D"/>
    <w:rsid w:val="006D3805"/>
    <w:rsid w:val="006D39F8"/>
    <w:rsid w:val="006D4CD1"/>
    <w:rsid w:val="006D6A16"/>
    <w:rsid w:val="006D76A2"/>
    <w:rsid w:val="006D7A91"/>
    <w:rsid w:val="006D7CFF"/>
    <w:rsid w:val="006E0868"/>
    <w:rsid w:val="006E1AE3"/>
    <w:rsid w:val="006E2146"/>
    <w:rsid w:val="006E3971"/>
    <w:rsid w:val="006E3E59"/>
    <w:rsid w:val="006E3F50"/>
    <w:rsid w:val="006E4435"/>
    <w:rsid w:val="006E47D0"/>
    <w:rsid w:val="006E48D7"/>
    <w:rsid w:val="006E5EDA"/>
    <w:rsid w:val="006E685D"/>
    <w:rsid w:val="006E6C08"/>
    <w:rsid w:val="006F0226"/>
    <w:rsid w:val="006F0FA7"/>
    <w:rsid w:val="006F21AF"/>
    <w:rsid w:val="006F259A"/>
    <w:rsid w:val="006F26B8"/>
    <w:rsid w:val="006F3412"/>
    <w:rsid w:val="006F4B51"/>
    <w:rsid w:val="006F57E7"/>
    <w:rsid w:val="006F59B6"/>
    <w:rsid w:val="006F67B0"/>
    <w:rsid w:val="006F6E2B"/>
    <w:rsid w:val="006F7335"/>
    <w:rsid w:val="006F7766"/>
    <w:rsid w:val="007006C7"/>
    <w:rsid w:val="007006E4"/>
    <w:rsid w:val="0070085C"/>
    <w:rsid w:val="007018CA"/>
    <w:rsid w:val="00701D93"/>
    <w:rsid w:val="00701F2B"/>
    <w:rsid w:val="00702333"/>
    <w:rsid w:val="007036AA"/>
    <w:rsid w:val="007043BD"/>
    <w:rsid w:val="007044F6"/>
    <w:rsid w:val="0070480B"/>
    <w:rsid w:val="007054F2"/>
    <w:rsid w:val="007055E8"/>
    <w:rsid w:val="007066F6"/>
    <w:rsid w:val="00706FEB"/>
    <w:rsid w:val="007077DE"/>
    <w:rsid w:val="00710D58"/>
    <w:rsid w:val="00711C60"/>
    <w:rsid w:val="0071391B"/>
    <w:rsid w:val="00714A48"/>
    <w:rsid w:val="0071573E"/>
    <w:rsid w:val="0071720C"/>
    <w:rsid w:val="007172D0"/>
    <w:rsid w:val="007207A9"/>
    <w:rsid w:val="00724254"/>
    <w:rsid w:val="00726185"/>
    <w:rsid w:val="0072628B"/>
    <w:rsid w:val="00727D39"/>
    <w:rsid w:val="007304BB"/>
    <w:rsid w:val="00730A0D"/>
    <w:rsid w:val="007327C2"/>
    <w:rsid w:val="00732B63"/>
    <w:rsid w:val="007345DF"/>
    <w:rsid w:val="00734E0C"/>
    <w:rsid w:val="00734E0E"/>
    <w:rsid w:val="0073650E"/>
    <w:rsid w:val="0074314B"/>
    <w:rsid w:val="007431B4"/>
    <w:rsid w:val="00743824"/>
    <w:rsid w:val="0074517E"/>
    <w:rsid w:val="007451C1"/>
    <w:rsid w:val="007452F6"/>
    <w:rsid w:val="007455A0"/>
    <w:rsid w:val="00750A20"/>
    <w:rsid w:val="00752031"/>
    <w:rsid w:val="00752EBF"/>
    <w:rsid w:val="00754441"/>
    <w:rsid w:val="00754983"/>
    <w:rsid w:val="007560A5"/>
    <w:rsid w:val="007563B5"/>
    <w:rsid w:val="007563E8"/>
    <w:rsid w:val="0075704F"/>
    <w:rsid w:val="00761BF3"/>
    <w:rsid w:val="00762C52"/>
    <w:rsid w:val="00763D16"/>
    <w:rsid w:val="00763DA3"/>
    <w:rsid w:val="00765411"/>
    <w:rsid w:val="00767098"/>
    <w:rsid w:val="007701EF"/>
    <w:rsid w:val="00770366"/>
    <w:rsid w:val="007707A1"/>
    <w:rsid w:val="00771F28"/>
    <w:rsid w:val="00771F97"/>
    <w:rsid w:val="007723DB"/>
    <w:rsid w:val="00773A01"/>
    <w:rsid w:val="00773DE6"/>
    <w:rsid w:val="00774C5B"/>
    <w:rsid w:val="0077651F"/>
    <w:rsid w:val="00777167"/>
    <w:rsid w:val="00780120"/>
    <w:rsid w:val="007812E0"/>
    <w:rsid w:val="00782BEA"/>
    <w:rsid w:val="007832B1"/>
    <w:rsid w:val="007832BB"/>
    <w:rsid w:val="00783CC8"/>
    <w:rsid w:val="00784AF5"/>
    <w:rsid w:val="007853E0"/>
    <w:rsid w:val="0079039E"/>
    <w:rsid w:val="007905E6"/>
    <w:rsid w:val="0079071F"/>
    <w:rsid w:val="0079094E"/>
    <w:rsid w:val="007910C2"/>
    <w:rsid w:val="007911CE"/>
    <w:rsid w:val="0079131A"/>
    <w:rsid w:val="0079168D"/>
    <w:rsid w:val="007919E8"/>
    <w:rsid w:val="00791FF8"/>
    <w:rsid w:val="00792684"/>
    <w:rsid w:val="0079300E"/>
    <w:rsid w:val="007937B0"/>
    <w:rsid w:val="007947D2"/>
    <w:rsid w:val="00794D08"/>
    <w:rsid w:val="007955AB"/>
    <w:rsid w:val="00796508"/>
    <w:rsid w:val="007971A2"/>
    <w:rsid w:val="00797FAC"/>
    <w:rsid w:val="007A1862"/>
    <w:rsid w:val="007A25C9"/>
    <w:rsid w:val="007A4AEA"/>
    <w:rsid w:val="007A5844"/>
    <w:rsid w:val="007A5C46"/>
    <w:rsid w:val="007A609A"/>
    <w:rsid w:val="007A6C04"/>
    <w:rsid w:val="007A6E11"/>
    <w:rsid w:val="007A7330"/>
    <w:rsid w:val="007B0161"/>
    <w:rsid w:val="007B129C"/>
    <w:rsid w:val="007B5D5B"/>
    <w:rsid w:val="007B5E91"/>
    <w:rsid w:val="007B7F89"/>
    <w:rsid w:val="007C0829"/>
    <w:rsid w:val="007C2232"/>
    <w:rsid w:val="007C26BE"/>
    <w:rsid w:val="007C2FF4"/>
    <w:rsid w:val="007C32F6"/>
    <w:rsid w:val="007C33A7"/>
    <w:rsid w:val="007C3D60"/>
    <w:rsid w:val="007C45FC"/>
    <w:rsid w:val="007C6795"/>
    <w:rsid w:val="007C6834"/>
    <w:rsid w:val="007C71D3"/>
    <w:rsid w:val="007C7344"/>
    <w:rsid w:val="007C7F50"/>
    <w:rsid w:val="007D0368"/>
    <w:rsid w:val="007D071D"/>
    <w:rsid w:val="007D0FDD"/>
    <w:rsid w:val="007D2361"/>
    <w:rsid w:val="007D2BB8"/>
    <w:rsid w:val="007D2FA0"/>
    <w:rsid w:val="007D3194"/>
    <w:rsid w:val="007D3794"/>
    <w:rsid w:val="007D37EF"/>
    <w:rsid w:val="007D6B67"/>
    <w:rsid w:val="007D7798"/>
    <w:rsid w:val="007E04C0"/>
    <w:rsid w:val="007E069C"/>
    <w:rsid w:val="007E2325"/>
    <w:rsid w:val="007E26F2"/>
    <w:rsid w:val="007E33A0"/>
    <w:rsid w:val="007E3735"/>
    <w:rsid w:val="007E3F6B"/>
    <w:rsid w:val="007E49E6"/>
    <w:rsid w:val="007E5145"/>
    <w:rsid w:val="007E57D0"/>
    <w:rsid w:val="007E592C"/>
    <w:rsid w:val="007E5C0E"/>
    <w:rsid w:val="007E6A25"/>
    <w:rsid w:val="007E6C89"/>
    <w:rsid w:val="007E7C5F"/>
    <w:rsid w:val="007F0871"/>
    <w:rsid w:val="007F08B2"/>
    <w:rsid w:val="007F11DB"/>
    <w:rsid w:val="007F2B1D"/>
    <w:rsid w:val="007F2C6C"/>
    <w:rsid w:val="007F31FA"/>
    <w:rsid w:val="007F3716"/>
    <w:rsid w:val="007F4568"/>
    <w:rsid w:val="007F4907"/>
    <w:rsid w:val="007F5698"/>
    <w:rsid w:val="007F56AD"/>
    <w:rsid w:val="007F57A2"/>
    <w:rsid w:val="007F583F"/>
    <w:rsid w:val="007F5D4B"/>
    <w:rsid w:val="007F5D83"/>
    <w:rsid w:val="007F77AC"/>
    <w:rsid w:val="007F7FB0"/>
    <w:rsid w:val="0080007F"/>
    <w:rsid w:val="008002DB"/>
    <w:rsid w:val="008004A4"/>
    <w:rsid w:val="008004E6"/>
    <w:rsid w:val="00802437"/>
    <w:rsid w:val="0080261E"/>
    <w:rsid w:val="008027A3"/>
    <w:rsid w:val="00802CCB"/>
    <w:rsid w:val="00803667"/>
    <w:rsid w:val="00803693"/>
    <w:rsid w:val="008038A7"/>
    <w:rsid w:val="00804220"/>
    <w:rsid w:val="00804BB4"/>
    <w:rsid w:val="00805216"/>
    <w:rsid w:val="0080530A"/>
    <w:rsid w:val="008054F5"/>
    <w:rsid w:val="008057A7"/>
    <w:rsid w:val="00805C02"/>
    <w:rsid w:val="00805F60"/>
    <w:rsid w:val="008065A7"/>
    <w:rsid w:val="008075D8"/>
    <w:rsid w:val="0081089B"/>
    <w:rsid w:val="0081264A"/>
    <w:rsid w:val="00814EDF"/>
    <w:rsid w:val="0081575A"/>
    <w:rsid w:val="008158FE"/>
    <w:rsid w:val="00817827"/>
    <w:rsid w:val="00820818"/>
    <w:rsid w:val="0082100D"/>
    <w:rsid w:val="0082103A"/>
    <w:rsid w:val="00821046"/>
    <w:rsid w:val="00821047"/>
    <w:rsid w:val="008214EA"/>
    <w:rsid w:val="0082238D"/>
    <w:rsid w:val="00825B0D"/>
    <w:rsid w:val="00826B65"/>
    <w:rsid w:val="00830452"/>
    <w:rsid w:val="0083065F"/>
    <w:rsid w:val="00831182"/>
    <w:rsid w:val="008335E7"/>
    <w:rsid w:val="00833C5D"/>
    <w:rsid w:val="00834134"/>
    <w:rsid w:val="008357CD"/>
    <w:rsid w:val="00835EB0"/>
    <w:rsid w:val="00836217"/>
    <w:rsid w:val="008368C7"/>
    <w:rsid w:val="00836E36"/>
    <w:rsid w:val="00840C23"/>
    <w:rsid w:val="008411D9"/>
    <w:rsid w:val="00841FBF"/>
    <w:rsid w:val="008430C0"/>
    <w:rsid w:val="00843FA0"/>
    <w:rsid w:val="008445A3"/>
    <w:rsid w:val="00844978"/>
    <w:rsid w:val="00845132"/>
    <w:rsid w:val="0084666E"/>
    <w:rsid w:val="008468BE"/>
    <w:rsid w:val="00847E75"/>
    <w:rsid w:val="00850371"/>
    <w:rsid w:val="00850410"/>
    <w:rsid w:val="00850A20"/>
    <w:rsid w:val="0085155E"/>
    <w:rsid w:val="00851C65"/>
    <w:rsid w:val="0085228F"/>
    <w:rsid w:val="00852596"/>
    <w:rsid w:val="00852689"/>
    <w:rsid w:val="00852809"/>
    <w:rsid w:val="00852923"/>
    <w:rsid w:val="008529F8"/>
    <w:rsid w:val="00854246"/>
    <w:rsid w:val="00854464"/>
    <w:rsid w:val="00854884"/>
    <w:rsid w:val="00855455"/>
    <w:rsid w:val="00856A1D"/>
    <w:rsid w:val="008577DE"/>
    <w:rsid w:val="008600BC"/>
    <w:rsid w:val="00860866"/>
    <w:rsid w:val="00860EF0"/>
    <w:rsid w:val="008610C9"/>
    <w:rsid w:val="0086176A"/>
    <w:rsid w:val="0086221E"/>
    <w:rsid w:val="00863293"/>
    <w:rsid w:val="00863396"/>
    <w:rsid w:val="00863AEF"/>
    <w:rsid w:val="0086472C"/>
    <w:rsid w:val="008659B1"/>
    <w:rsid w:val="008659D0"/>
    <w:rsid w:val="00866A12"/>
    <w:rsid w:val="00867196"/>
    <w:rsid w:val="00867210"/>
    <w:rsid w:val="00867E63"/>
    <w:rsid w:val="00870329"/>
    <w:rsid w:val="00871797"/>
    <w:rsid w:val="00871C39"/>
    <w:rsid w:val="00872D8A"/>
    <w:rsid w:val="008740CA"/>
    <w:rsid w:val="008743B2"/>
    <w:rsid w:val="00874A05"/>
    <w:rsid w:val="00874CAA"/>
    <w:rsid w:val="00874FD5"/>
    <w:rsid w:val="00875CA4"/>
    <w:rsid w:val="00876F94"/>
    <w:rsid w:val="00880AFD"/>
    <w:rsid w:val="00881403"/>
    <w:rsid w:val="00881D43"/>
    <w:rsid w:val="00882540"/>
    <w:rsid w:val="008831FD"/>
    <w:rsid w:val="00883F3D"/>
    <w:rsid w:val="00884AA4"/>
    <w:rsid w:val="00884FD7"/>
    <w:rsid w:val="008851E8"/>
    <w:rsid w:val="00886834"/>
    <w:rsid w:val="00886B55"/>
    <w:rsid w:val="00887DA1"/>
    <w:rsid w:val="00887F0F"/>
    <w:rsid w:val="0089185C"/>
    <w:rsid w:val="00891AD2"/>
    <w:rsid w:val="00892788"/>
    <w:rsid w:val="00892E1F"/>
    <w:rsid w:val="0089493E"/>
    <w:rsid w:val="008959A0"/>
    <w:rsid w:val="00895ADD"/>
    <w:rsid w:val="00895C4D"/>
    <w:rsid w:val="0089722D"/>
    <w:rsid w:val="008A1A52"/>
    <w:rsid w:val="008A1BB2"/>
    <w:rsid w:val="008A2722"/>
    <w:rsid w:val="008A32A1"/>
    <w:rsid w:val="008A33BD"/>
    <w:rsid w:val="008A4134"/>
    <w:rsid w:val="008A4FF9"/>
    <w:rsid w:val="008A5194"/>
    <w:rsid w:val="008A6088"/>
    <w:rsid w:val="008A7E09"/>
    <w:rsid w:val="008B082E"/>
    <w:rsid w:val="008B0C07"/>
    <w:rsid w:val="008B0C93"/>
    <w:rsid w:val="008B0F74"/>
    <w:rsid w:val="008B2B25"/>
    <w:rsid w:val="008B420C"/>
    <w:rsid w:val="008B43A3"/>
    <w:rsid w:val="008B4445"/>
    <w:rsid w:val="008B4502"/>
    <w:rsid w:val="008B5277"/>
    <w:rsid w:val="008B75D9"/>
    <w:rsid w:val="008C0022"/>
    <w:rsid w:val="008C08D9"/>
    <w:rsid w:val="008C0C17"/>
    <w:rsid w:val="008C0DD2"/>
    <w:rsid w:val="008C2130"/>
    <w:rsid w:val="008C3417"/>
    <w:rsid w:val="008C3CFB"/>
    <w:rsid w:val="008C3E7B"/>
    <w:rsid w:val="008C465B"/>
    <w:rsid w:val="008C5382"/>
    <w:rsid w:val="008C540D"/>
    <w:rsid w:val="008D097F"/>
    <w:rsid w:val="008D0A49"/>
    <w:rsid w:val="008D1D14"/>
    <w:rsid w:val="008D3740"/>
    <w:rsid w:val="008D3D16"/>
    <w:rsid w:val="008D4891"/>
    <w:rsid w:val="008D5115"/>
    <w:rsid w:val="008D521D"/>
    <w:rsid w:val="008D692B"/>
    <w:rsid w:val="008D6B74"/>
    <w:rsid w:val="008D6DC4"/>
    <w:rsid w:val="008D6DD5"/>
    <w:rsid w:val="008D7635"/>
    <w:rsid w:val="008D78AB"/>
    <w:rsid w:val="008D7E64"/>
    <w:rsid w:val="008D7EBA"/>
    <w:rsid w:val="008E1219"/>
    <w:rsid w:val="008E181E"/>
    <w:rsid w:val="008E213E"/>
    <w:rsid w:val="008E288F"/>
    <w:rsid w:val="008E2A6A"/>
    <w:rsid w:val="008E3CCB"/>
    <w:rsid w:val="008E488C"/>
    <w:rsid w:val="008E48DC"/>
    <w:rsid w:val="008E4966"/>
    <w:rsid w:val="008E4D42"/>
    <w:rsid w:val="008E600E"/>
    <w:rsid w:val="008E6282"/>
    <w:rsid w:val="008E6C68"/>
    <w:rsid w:val="008E79EB"/>
    <w:rsid w:val="008E7A6E"/>
    <w:rsid w:val="008E7C62"/>
    <w:rsid w:val="008F1788"/>
    <w:rsid w:val="008F2115"/>
    <w:rsid w:val="008F25D4"/>
    <w:rsid w:val="008F2AC6"/>
    <w:rsid w:val="008F59E6"/>
    <w:rsid w:val="008F5E74"/>
    <w:rsid w:val="008F6C21"/>
    <w:rsid w:val="008F6F2D"/>
    <w:rsid w:val="008F7057"/>
    <w:rsid w:val="008F7B20"/>
    <w:rsid w:val="00900849"/>
    <w:rsid w:val="00900BF1"/>
    <w:rsid w:val="00901F3A"/>
    <w:rsid w:val="00901F3D"/>
    <w:rsid w:val="00902CAD"/>
    <w:rsid w:val="00902EB5"/>
    <w:rsid w:val="0090304B"/>
    <w:rsid w:val="00903358"/>
    <w:rsid w:val="009036AE"/>
    <w:rsid w:val="00903CB5"/>
    <w:rsid w:val="00904EC9"/>
    <w:rsid w:val="009065E2"/>
    <w:rsid w:val="009069AE"/>
    <w:rsid w:val="00906B2D"/>
    <w:rsid w:val="00907515"/>
    <w:rsid w:val="0091035B"/>
    <w:rsid w:val="0091066F"/>
    <w:rsid w:val="009117A7"/>
    <w:rsid w:val="009121A2"/>
    <w:rsid w:val="00913770"/>
    <w:rsid w:val="00913B57"/>
    <w:rsid w:val="00913C7E"/>
    <w:rsid w:val="009144EE"/>
    <w:rsid w:val="00914A5D"/>
    <w:rsid w:val="00914F60"/>
    <w:rsid w:val="00915CC9"/>
    <w:rsid w:val="009171C0"/>
    <w:rsid w:val="00920069"/>
    <w:rsid w:val="009202BA"/>
    <w:rsid w:val="00920CA0"/>
    <w:rsid w:val="00923D20"/>
    <w:rsid w:val="00924CAF"/>
    <w:rsid w:val="0092550F"/>
    <w:rsid w:val="009265F3"/>
    <w:rsid w:val="00926625"/>
    <w:rsid w:val="009278AF"/>
    <w:rsid w:val="0093064F"/>
    <w:rsid w:val="0093087E"/>
    <w:rsid w:val="00931741"/>
    <w:rsid w:val="00931846"/>
    <w:rsid w:val="00932039"/>
    <w:rsid w:val="00934585"/>
    <w:rsid w:val="009347E3"/>
    <w:rsid w:val="00940262"/>
    <w:rsid w:val="00941039"/>
    <w:rsid w:val="00942282"/>
    <w:rsid w:val="00943B9F"/>
    <w:rsid w:val="00943CAE"/>
    <w:rsid w:val="0094406E"/>
    <w:rsid w:val="009445C6"/>
    <w:rsid w:val="00944CAF"/>
    <w:rsid w:val="00945543"/>
    <w:rsid w:val="00945CF2"/>
    <w:rsid w:val="00951035"/>
    <w:rsid w:val="0095239A"/>
    <w:rsid w:val="0095260C"/>
    <w:rsid w:val="009551E9"/>
    <w:rsid w:val="009552E1"/>
    <w:rsid w:val="00955692"/>
    <w:rsid w:val="00955A31"/>
    <w:rsid w:val="0095680B"/>
    <w:rsid w:val="00957D62"/>
    <w:rsid w:val="0096022B"/>
    <w:rsid w:val="00961230"/>
    <w:rsid w:val="009617AE"/>
    <w:rsid w:val="00962743"/>
    <w:rsid w:val="00962D5C"/>
    <w:rsid w:val="00963F98"/>
    <w:rsid w:val="009648D7"/>
    <w:rsid w:val="009669BE"/>
    <w:rsid w:val="00970B52"/>
    <w:rsid w:val="00971114"/>
    <w:rsid w:val="00971669"/>
    <w:rsid w:val="00972605"/>
    <w:rsid w:val="00972FB3"/>
    <w:rsid w:val="009732CF"/>
    <w:rsid w:val="00973A2E"/>
    <w:rsid w:val="00983806"/>
    <w:rsid w:val="00984074"/>
    <w:rsid w:val="00984743"/>
    <w:rsid w:val="009848B5"/>
    <w:rsid w:val="0098596A"/>
    <w:rsid w:val="00986133"/>
    <w:rsid w:val="00987CAB"/>
    <w:rsid w:val="00987D8A"/>
    <w:rsid w:val="00990652"/>
    <w:rsid w:val="00991991"/>
    <w:rsid w:val="009930FD"/>
    <w:rsid w:val="009946DD"/>
    <w:rsid w:val="00995331"/>
    <w:rsid w:val="00996D3D"/>
    <w:rsid w:val="00996F2F"/>
    <w:rsid w:val="0099728C"/>
    <w:rsid w:val="00997354"/>
    <w:rsid w:val="009A011E"/>
    <w:rsid w:val="009A0A4D"/>
    <w:rsid w:val="009A0AF8"/>
    <w:rsid w:val="009A0BD2"/>
    <w:rsid w:val="009A1238"/>
    <w:rsid w:val="009A166B"/>
    <w:rsid w:val="009A23CE"/>
    <w:rsid w:val="009A2901"/>
    <w:rsid w:val="009A299F"/>
    <w:rsid w:val="009A3CEB"/>
    <w:rsid w:val="009A5535"/>
    <w:rsid w:val="009A562F"/>
    <w:rsid w:val="009A565C"/>
    <w:rsid w:val="009A5B5A"/>
    <w:rsid w:val="009A6295"/>
    <w:rsid w:val="009A773D"/>
    <w:rsid w:val="009B0785"/>
    <w:rsid w:val="009B0966"/>
    <w:rsid w:val="009B175E"/>
    <w:rsid w:val="009B2A1C"/>
    <w:rsid w:val="009B38CD"/>
    <w:rsid w:val="009B412B"/>
    <w:rsid w:val="009B4CBD"/>
    <w:rsid w:val="009B4DBB"/>
    <w:rsid w:val="009B601B"/>
    <w:rsid w:val="009B6B88"/>
    <w:rsid w:val="009B6ECD"/>
    <w:rsid w:val="009B774A"/>
    <w:rsid w:val="009C07E7"/>
    <w:rsid w:val="009C0AFB"/>
    <w:rsid w:val="009C1BA3"/>
    <w:rsid w:val="009C32AF"/>
    <w:rsid w:val="009C358C"/>
    <w:rsid w:val="009C4119"/>
    <w:rsid w:val="009C4567"/>
    <w:rsid w:val="009C48B1"/>
    <w:rsid w:val="009C56F1"/>
    <w:rsid w:val="009C5946"/>
    <w:rsid w:val="009C5D7E"/>
    <w:rsid w:val="009C62F6"/>
    <w:rsid w:val="009C6CA8"/>
    <w:rsid w:val="009C719A"/>
    <w:rsid w:val="009C75D9"/>
    <w:rsid w:val="009D0B9E"/>
    <w:rsid w:val="009D1AA3"/>
    <w:rsid w:val="009D268A"/>
    <w:rsid w:val="009D2B40"/>
    <w:rsid w:val="009D2E46"/>
    <w:rsid w:val="009D4BCE"/>
    <w:rsid w:val="009D585D"/>
    <w:rsid w:val="009D5A10"/>
    <w:rsid w:val="009D6214"/>
    <w:rsid w:val="009D656E"/>
    <w:rsid w:val="009D68ED"/>
    <w:rsid w:val="009D6EFF"/>
    <w:rsid w:val="009D7777"/>
    <w:rsid w:val="009D77AC"/>
    <w:rsid w:val="009E0A44"/>
    <w:rsid w:val="009E0EE5"/>
    <w:rsid w:val="009E109E"/>
    <w:rsid w:val="009E19B3"/>
    <w:rsid w:val="009E2666"/>
    <w:rsid w:val="009E3D0E"/>
    <w:rsid w:val="009E4841"/>
    <w:rsid w:val="009E49F1"/>
    <w:rsid w:val="009E4B6D"/>
    <w:rsid w:val="009E5B86"/>
    <w:rsid w:val="009E6996"/>
    <w:rsid w:val="009E6B1A"/>
    <w:rsid w:val="009E6B3E"/>
    <w:rsid w:val="009E6B74"/>
    <w:rsid w:val="009E6D6C"/>
    <w:rsid w:val="009F1BA6"/>
    <w:rsid w:val="009F2C43"/>
    <w:rsid w:val="009F4040"/>
    <w:rsid w:val="009F4451"/>
    <w:rsid w:val="009F58D9"/>
    <w:rsid w:val="009F5920"/>
    <w:rsid w:val="009F6329"/>
    <w:rsid w:val="009F63F6"/>
    <w:rsid w:val="009F66F4"/>
    <w:rsid w:val="009F7514"/>
    <w:rsid w:val="009F7850"/>
    <w:rsid w:val="009F78EA"/>
    <w:rsid w:val="009F7A72"/>
    <w:rsid w:val="00A006F4"/>
    <w:rsid w:val="00A00891"/>
    <w:rsid w:val="00A00ADC"/>
    <w:rsid w:val="00A01730"/>
    <w:rsid w:val="00A041FB"/>
    <w:rsid w:val="00A04CF9"/>
    <w:rsid w:val="00A04F0E"/>
    <w:rsid w:val="00A054BF"/>
    <w:rsid w:val="00A06A19"/>
    <w:rsid w:val="00A06B8F"/>
    <w:rsid w:val="00A06EFE"/>
    <w:rsid w:val="00A075AF"/>
    <w:rsid w:val="00A10792"/>
    <w:rsid w:val="00A10D57"/>
    <w:rsid w:val="00A10DBC"/>
    <w:rsid w:val="00A13538"/>
    <w:rsid w:val="00A1403F"/>
    <w:rsid w:val="00A152B0"/>
    <w:rsid w:val="00A164E3"/>
    <w:rsid w:val="00A1699D"/>
    <w:rsid w:val="00A16ACB"/>
    <w:rsid w:val="00A1769A"/>
    <w:rsid w:val="00A22C52"/>
    <w:rsid w:val="00A22D8B"/>
    <w:rsid w:val="00A23198"/>
    <w:rsid w:val="00A2362A"/>
    <w:rsid w:val="00A23A0C"/>
    <w:rsid w:val="00A258EE"/>
    <w:rsid w:val="00A266E2"/>
    <w:rsid w:val="00A26775"/>
    <w:rsid w:val="00A26A72"/>
    <w:rsid w:val="00A27713"/>
    <w:rsid w:val="00A27972"/>
    <w:rsid w:val="00A27FF9"/>
    <w:rsid w:val="00A3018C"/>
    <w:rsid w:val="00A307CA"/>
    <w:rsid w:val="00A30B96"/>
    <w:rsid w:val="00A3135C"/>
    <w:rsid w:val="00A319B9"/>
    <w:rsid w:val="00A334EA"/>
    <w:rsid w:val="00A33584"/>
    <w:rsid w:val="00A33EFC"/>
    <w:rsid w:val="00A341BE"/>
    <w:rsid w:val="00A34905"/>
    <w:rsid w:val="00A3689A"/>
    <w:rsid w:val="00A37085"/>
    <w:rsid w:val="00A372EB"/>
    <w:rsid w:val="00A4017C"/>
    <w:rsid w:val="00A4017F"/>
    <w:rsid w:val="00A42639"/>
    <w:rsid w:val="00A42877"/>
    <w:rsid w:val="00A42B76"/>
    <w:rsid w:val="00A439ED"/>
    <w:rsid w:val="00A44C3E"/>
    <w:rsid w:val="00A45B06"/>
    <w:rsid w:val="00A46615"/>
    <w:rsid w:val="00A476C5"/>
    <w:rsid w:val="00A50B54"/>
    <w:rsid w:val="00A51DCE"/>
    <w:rsid w:val="00A53290"/>
    <w:rsid w:val="00A535E6"/>
    <w:rsid w:val="00A54928"/>
    <w:rsid w:val="00A54B7D"/>
    <w:rsid w:val="00A54C3D"/>
    <w:rsid w:val="00A55323"/>
    <w:rsid w:val="00A55920"/>
    <w:rsid w:val="00A55A78"/>
    <w:rsid w:val="00A5669E"/>
    <w:rsid w:val="00A569AE"/>
    <w:rsid w:val="00A573BD"/>
    <w:rsid w:val="00A6026E"/>
    <w:rsid w:val="00A608A0"/>
    <w:rsid w:val="00A625B5"/>
    <w:rsid w:val="00A62BC7"/>
    <w:rsid w:val="00A62C9D"/>
    <w:rsid w:val="00A65F3F"/>
    <w:rsid w:val="00A6626C"/>
    <w:rsid w:val="00A66BF7"/>
    <w:rsid w:val="00A66E4F"/>
    <w:rsid w:val="00A67B9B"/>
    <w:rsid w:val="00A70C1A"/>
    <w:rsid w:val="00A7143F"/>
    <w:rsid w:val="00A715CC"/>
    <w:rsid w:val="00A72045"/>
    <w:rsid w:val="00A740DB"/>
    <w:rsid w:val="00A75158"/>
    <w:rsid w:val="00A75687"/>
    <w:rsid w:val="00A765B1"/>
    <w:rsid w:val="00A778F8"/>
    <w:rsid w:val="00A805EE"/>
    <w:rsid w:val="00A80C53"/>
    <w:rsid w:val="00A81260"/>
    <w:rsid w:val="00A832A5"/>
    <w:rsid w:val="00A84631"/>
    <w:rsid w:val="00A85231"/>
    <w:rsid w:val="00A86604"/>
    <w:rsid w:val="00A866D8"/>
    <w:rsid w:val="00A86B88"/>
    <w:rsid w:val="00A87D70"/>
    <w:rsid w:val="00A90FB0"/>
    <w:rsid w:val="00A91B9A"/>
    <w:rsid w:val="00A932D0"/>
    <w:rsid w:val="00A93327"/>
    <w:rsid w:val="00A938F0"/>
    <w:rsid w:val="00A939E4"/>
    <w:rsid w:val="00A93E96"/>
    <w:rsid w:val="00A9494E"/>
    <w:rsid w:val="00A94B9D"/>
    <w:rsid w:val="00A95176"/>
    <w:rsid w:val="00A96032"/>
    <w:rsid w:val="00A969E0"/>
    <w:rsid w:val="00A96E94"/>
    <w:rsid w:val="00A9722E"/>
    <w:rsid w:val="00A97620"/>
    <w:rsid w:val="00AA048E"/>
    <w:rsid w:val="00AA12B2"/>
    <w:rsid w:val="00AA14D1"/>
    <w:rsid w:val="00AA173E"/>
    <w:rsid w:val="00AA3637"/>
    <w:rsid w:val="00AA47D1"/>
    <w:rsid w:val="00AA52B0"/>
    <w:rsid w:val="00AA559C"/>
    <w:rsid w:val="00AA63A8"/>
    <w:rsid w:val="00AA6DE8"/>
    <w:rsid w:val="00AA715F"/>
    <w:rsid w:val="00AA7B21"/>
    <w:rsid w:val="00AB1EBD"/>
    <w:rsid w:val="00AB2277"/>
    <w:rsid w:val="00AB2D28"/>
    <w:rsid w:val="00AB2FF5"/>
    <w:rsid w:val="00AB396B"/>
    <w:rsid w:val="00AB4B23"/>
    <w:rsid w:val="00AB570D"/>
    <w:rsid w:val="00AB5EDA"/>
    <w:rsid w:val="00AB69D7"/>
    <w:rsid w:val="00AC1182"/>
    <w:rsid w:val="00AC17EA"/>
    <w:rsid w:val="00AC2FAC"/>
    <w:rsid w:val="00AC37B2"/>
    <w:rsid w:val="00AC4247"/>
    <w:rsid w:val="00AC5030"/>
    <w:rsid w:val="00AC5C21"/>
    <w:rsid w:val="00AC7A76"/>
    <w:rsid w:val="00AD015C"/>
    <w:rsid w:val="00AD1BCF"/>
    <w:rsid w:val="00AD1C1C"/>
    <w:rsid w:val="00AD220C"/>
    <w:rsid w:val="00AD4095"/>
    <w:rsid w:val="00AD473F"/>
    <w:rsid w:val="00AD4E6B"/>
    <w:rsid w:val="00AD63EB"/>
    <w:rsid w:val="00AD673B"/>
    <w:rsid w:val="00AE007B"/>
    <w:rsid w:val="00AE2C59"/>
    <w:rsid w:val="00AE4446"/>
    <w:rsid w:val="00AE4FD8"/>
    <w:rsid w:val="00AE5B4F"/>
    <w:rsid w:val="00AE6C0A"/>
    <w:rsid w:val="00AE78DD"/>
    <w:rsid w:val="00AF0734"/>
    <w:rsid w:val="00AF0F06"/>
    <w:rsid w:val="00AF1BEF"/>
    <w:rsid w:val="00AF1C2A"/>
    <w:rsid w:val="00AF1E6A"/>
    <w:rsid w:val="00AF20A5"/>
    <w:rsid w:val="00AF21D5"/>
    <w:rsid w:val="00AF4049"/>
    <w:rsid w:val="00AF4936"/>
    <w:rsid w:val="00AF5654"/>
    <w:rsid w:val="00AF6B8E"/>
    <w:rsid w:val="00AF6DE0"/>
    <w:rsid w:val="00AF70A2"/>
    <w:rsid w:val="00B00458"/>
    <w:rsid w:val="00B01219"/>
    <w:rsid w:val="00B01D37"/>
    <w:rsid w:val="00B02163"/>
    <w:rsid w:val="00B021AD"/>
    <w:rsid w:val="00B0369F"/>
    <w:rsid w:val="00B03AA7"/>
    <w:rsid w:val="00B03AB3"/>
    <w:rsid w:val="00B03ED5"/>
    <w:rsid w:val="00B04396"/>
    <w:rsid w:val="00B047AB"/>
    <w:rsid w:val="00B05C1C"/>
    <w:rsid w:val="00B063BB"/>
    <w:rsid w:val="00B063ED"/>
    <w:rsid w:val="00B07AEA"/>
    <w:rsid w:val="00B1024F"/>
    <w:rsid w:val="00B10331"/>
    <w:rsid w:val="00B10798"/>
    <w:rsid w:val="00B11281"/>
    <w:rsid w:val="00B11511"/>
    <w:rsid w:val="00B14FFF"/>
    <w:rsid w:val="00B151E8"/>
    <w:rsid w:val="00B15895"/>
    <w:rsid w:val="00B17508"/>
    <w:rsid w:val="00B17F40"/>
    <w:rsid w:val="00B203C2"/>
    <w:rsid w:val="00B20ABA"/>
    <w:rsid w:val="00B2194A"/>
    <w:rsid w:val="00B22202"/>
    <w:rsid w:val="00B223DC"/>
    <w:rsid w:val="00B2273A"/>
    <w:rsid w:val="00B22B2B"/>
    <w:rsid w:val="00B22B6E"/>
    <w:rsid w:val="00B22F3B"/>
    <w:rsid w:val="00B23A24"/>
    <w:rsid w:val="00B23B01"/>
    <w:rsid w:val="00B2417A"/>
    <w:rsid w:val="00B24AD0"/>
    <w:rsid w:val="00B24BA3"/>
    <w:rsid w:val="00B251D7"/>
    <w:rsid w:val="00B25C1D"/>
    <w:rsid w:val="00B265BC"/>
    <w:rsid w:val="00B265D6"/>
    <w:rsid w:val="00B26726"/>
    <w:rsid w:val="00B26DB8"/>
    <w:rsid w:val="00B2724A"/>
    <w:rsid w:val="00B27502"/>
    <w:rsid w:val="00B27A95"/>
    <w:rsid w:val="00B30C3C"/>
    <w:rsid w:val="00B3328D"/>
    <w:rsid w:val="00B3422C"/>
    <w:rsid w:val="00B34C85"/>
    <w:rsid w:val="00B35ACD"/>
    <w:rsid w:val="00B36873"/>
    <w:rsid w:val="00B3787B"/>
    <w:rsid w:val="00B4055E"/>
    <w:rsid w:val="00B40DBF"/>
    <w:rsid w:val="00B410D5"/>
    <w:rsid w:val="00B4188A"/>
    <w:rsid w:val="00B42315"/>
    <w:rsid w:val="00B4314B"/>
    <w:rsid w:val="00B43720"/>
    <w:rsid w:val="00B43A89"/>
    <w:rsid w:val="00B43E94"/>
    <w:rsid w:val="00B44203"/>
    <w:rsid w:val="00B446D0"/>
    <w:rsid w:val="00B458D5"/>
    <w:rsid w:val="00B46CCF"/>
    <w:rsid w:val="00B472E5"/>
    <w:rsid w:val="00B47696"/>
    <w:rsid w:val="00B50122"/>
    <w:rsid w:val="00B51305"/>
    <w:rsid w:val="00B51E26"/>
    <w:rsid w:val="00B51FCB"/>
    <w:rsid w:val="00B52C3C"/>
    <w:rsid w:val="00B53443"/>
    <w:rsid w:val="00B534B8"/>
    <w:rsid w:val="00B53DA1"/>
    <w:rsid w:val="00B5476A"/>
    <w:rsid w:val="00B54BD1"/>
    <w:rsid w:val="00B5569E"/>
    <w:rsid w:val="00B55B97"/>
    <w:rsid w:val="00B57443"/>
    <w:rsid w:val="00B603AC"/>
    <w:rsid w:val="00B612A5"/>
    <w:rsid w:val="00B62613"/>
    <w:rsid w:val="00B62A4B"/>
    <w:rsid w:val="00B631B9"/>
    <w:rsid w:val="00B63916"/>
    <w:rsid w:val="00B6499C"/>
    <w:rsid w:val="00B64F74"/>
    <w:rsid w:val="00B65131"/>
    <w:rsid w:val="00B67226"/>
    <w:rsid w:val="00B705AE"/>
    <w:rsid w:val="00B72090"/>
    <w:rsid w:val="00B722D3"/>
    <w:rsid w:val="00B726A2"/>
    <w:rsid w:val="00B742E7"/>
    <w:rsid w:val="00B74FAA"/>
    <w:rsid w:val="00B7540D"/>
    <w:rsid w:val="00B76B46"/>
    <w:rsid w:val="00B779F0"/>
    <w:rsid w:val="00B80C56"/>
    <w:rsid w:val="00B81579"/>
    <w:rsid w:val="00B83C5C"/>
    <w:rsid w:val="00B84B64"/>
    <w:rsid w:val="00B8502A"/>
    <w:rsid w:val="00B87779"/>
    <w:rsid w:val="00B8781C"/>
    <w:rsid w:val="00B87BCD"/>
    <w:rsid w:val="00B9173B"/>
    <w:rsid w:val="00B9194D"/>
    <w:rsid w:val="00B91DE8"/>
    <w:rsid w:val="00B921ED"/>
    <w:rsid w:val="00B9307C"/>
    <w:rsid w:val="00B934D9"/>
    <w:rsid w:val="00B93BEC"/>
    <w:rsid w:val="00B9500E"/>
    <w:rsid w:val="00B956D8"/>
    <w:rsid w:val="00B9754F"/>
    <w:rsid w:val="00B979C2"/>
    <w:rsid w:val="00BA0E20"/>
    <w:rsid w:val="00BA16B5"/>
    <w:rsid w:val="00BA17EF"/>
    <w:rsid w:val="00BA1BF2"/>
    <w:rsid w:val="00BA24E2"/>
    <w:rsid w:val="00BA3302"/>
    <w:rsid w:val="00BA3353"/>
    <w:rsid w:val="00BA3F5C"/>
    <w:rsid w:val="00BA43CE"/>
    <w:rsid w:val="00BA4837"/>
    <w:rsid w:val="00BA4E24"/>
    <w:rsid w:val="00BA6293"/>
    <w:rsid w:val="00BA6639"/>
    <w:rsid w:val="00BA682B"/>
    <w:rsid w:val="00BA6A2B"/>
    <w:rsid w:val="00BA7931"/>
    <w:rsid w:val="00BB0878"/>
    <w:rsid w:val="00BB0DF8"/>
    <w:rsid w:val="00BB14AB"/>
    <w:rsid w:val="00BB1530"/>
    <w:rsid w:val="00BB16B6"/>
    <w:rsid w:val="00BB210B"/>
    <w:rsid w:val="00BB24D4"/>
    <w:rsid w:val="00BB3132"/>
    <w:rsid w:val="00BB38C5"/>
    <w:rsid w:val="00BB40D8"/>
    <w:rsid w:val="00BB42FB"/>
    <w:rsid w:val="00BB4C53"/>
    <w:rsid w:val="00BB4EB1"/>
    <w:rsid w:val="00BB5571"/>
    <w:rsid w:val="00BB562B"/>
    <w:rsid w:val="00BB6FC5"/>
    <w:rsid w:val="00BC0155"/>
    <w:rsid w:val="00BC053F"/>
    <w:rsid w:val="00BC0D3D"/>
    <w:rsid w:val="00BC1DBF"/>
    <w:rsid w:val="00BC25B3"/>
    <w:rsid w:val="00BC38D8"/>
    <w:rsid w:val="00BC3B5B"/>
    <w:rsid w:val="00BC3C5A"/>
    <w:rsid w:val="00BC4C43"/>
    <w:rsid w:val="00BC538E"/>
    <w:rsid w:val="00BC5721"/>
    <w:rsid w:val="00BC58D1"/>
    <w:rsid w:val="00BC6B35"/>
    <w:rsid w:val="00BC6D1C"/>
    <w:rsid w:val="00BC6D32"/>
    <w:rsid w:val="00BD0933"/>
    <w:rsid w:val="00BD0E4B"/>
    <w:rsid w:val="00BD1463"/>
    <w:rsid w:val="00BD20EC"/>
    <w:rsid w:val="00BD3744"/>
    <w:rsid w:val="00BD3931"/>
    <w:rsid w:val="00BD4C69"/>
    <w:rsid w:val="00BD647A"/>
    <w:rsid w:val="00BD67B8"/>
    <w:rsid w:val="00BE0825"/>
    <w:rsid w:val="00BE11BB"/>
    <w:rsid w:val="00BE182F"/>
    <w:rsid w:val="00BE304B"/>
    <w:rsid w:val="00BE3053"/>
    <w:rsid w:val="00BE32E3"/>
    <w:rsid w:val="00BE4ABB"/>
    <w:rsid w:val="00BE4B48"/>
    <w:rsid w:val="00BE5415"/>
    <w:rsid w:val="00BE566C"/>
    <w:rsid w:val="00BE5C25"/>
    <w:rsid w:val="00BE625B"/>
    <w:rsid w:val="00BE6A96"/>
    <w:rsid w:val="00BE6B7E"/>
    <w:rsid w:val="00BE6C97"/>
    <w:rsid w:val="00BE715F"/>
    <w:rsid w:val="00BE7938"/>
    <w:rsid w:val="00BE7D27"/>
    <w:rsid w:val="00BE7F39"/>
    <w:rsid w:val="00BF07D2"/>
    <w:rsid w:val="00BF0F1D"/>
    <w:rsid w:val="00BF26A8"/>
    <w:rsid w:val="00BF31C2"/>
    <w:rsid w:val="00BF33FA"/>
    <w:rsid w:val="00BF427F"/>
    <w:rsid w:val="00BF5E78"/>
    <w:rsid w:val="00BF62E5"/>
    <w:rsid w:val="00BF7156"/>
    <w:rsid w:val="00BF753C"/>
    <w:rsid w:val="00BF7754"/>
    <w:rsid w:val="00C00805"/>
    <w:rsid w:val="00C0088B"/>
    <w:rsid w:val="00C0235E"/>
    <w:rsid w:val="00C0507E"/>
    <w:rsid w:val="00C051ED"/>
    <w:rsid w:val="00C05A93"/>
    <w:rsid w:val="00C05BBF"/>
    <w:rsid w:val="00C0691A"/>
    <w:rsid w:val="00C101A2"/>
    <w:rsid w:val="00C104A8"/>
    <w:rsid w:val="00C105A2"/>
    <w:rsid w:val="00C10B18"/>
    <w:rsid w:val="00C11D3E"/>
    <w:rsid w:val="00C12523"/>
    <w:rsid w:val="00C12598"/>
    <w:rsid w:val="00C12B24"/>
    <w:rsid w:val="00C13637"/>
    <w:rsid w:val="00C13DC5"/>
    <w:rsid w:val="00C144B1"/>
    <w:rsid w:val="00C1499F"/>
    <w:rsid w:val="00C14D48"/>
    <w:rsid w:val="00C15A3F"/>
    <w:rsid w:val="00C16347"/>
    <w:rsid w:val="00C16D34"/>
    <w:rsid w:val="00C178D4"/>
    <w:rsid w:val="00C17A9D"/>
    <w:rsid w:val="00C17CFD"/>
    <w:rsid w:val="00C20867"/>
    <w:rsid w:val="00C23F5F"/>
    <w:rsid w:val="00C24A03"/>
    <w:rsid w:val="00C25B13"/>
    <w:rsid w:val="00C26966"/>
    <w:rsid w:val="00C26B0F"/>
    <w:rsid w:val="00C3009C"/>
    <w:rsid w:val="00C30248"/>
    <w:rsid w:val="00C314DA"/>
    <w:rsid w:val="00C31F0E"/>
    <w:rsid w:val="00C32BCC"/>
    <w:rsid w:val="00C32C49"/>
    <w:rsid w:val="00C32C8C"/>
    <w:rsid w:val="00C34622"/>
    <w:rsid w:val="00C3587A"/>
    <w:rsid w:val="00C358A4"/>
    <w:rsid w:val="00C3613E"/>
    <w:rsid w:val="00C36706"/>
    <w:rsid w:val="00C36F8B"/>
    <w:rsid w:val="00C37DFC"/>
    <w:rsid w:val="00C400AD"/>
    <w:rsid w:val="00C4015D"/>
    <w:rsid w:val="00C4044A"/>
    <w:rsid w:val="00C41277"/>
    <w:rsid w:val="00C4446A"/>
    <w:rsid w:val="00C44F1A"/>
    <w:rsid w:val="00C45824"/>
    <w:rsid w:val="00C459C1"/>
    <w:rsid w:val="00C45E36"/>
    <w:rsid w:val="00C46DFE"/>
    <w:rsid w:val="00C47B49"/>
    <w:rsid w:val="00C47F52"/>
    <w:rsid w:val="00C47FE1"/>
    <w:rsid w:val="00C50295"/>
    <w:rsid w:val="00C52CE1"/>
    <w:rsid w:val="00C5373B"/>
    <w:rsid w:val="00C5382A"/>
    <w:rsid w:val="00C539D6"/>
    <w:rsid w:val="00C5450A"/>
    <w:rsid w:val="00C5480D"/>
    <w:rsid w:val="00C549BE"/>
    <w:rsid w:val="00C54B79"/>
    <w:rsid w:val="00C5556F"/>
    <w:rsid w:val="00C55A27"/>
    <w:rsid w:val="00C55C10"/>
    <w:rsid w:val="00C55D69"/>
    <w:rsid w:val="00C56189"/>
    <w:rsid w:val="00C576A9"/>
    <w:rsid w:val="00C57FAC"/>
    <w:rsid w:val="00C607D7"/>
    <w:rsid w:val="00C61EC4"/>
    <w:rsid w:val="00C62AAE"/>
    <w:rsid w:val="00C62B64"/>
    <w:rsid w:val="00C62C5C"/>
    <w:rsid w:val="00C640E6"/>
    <w:rsid w:val="00C643B1"/>
    <w:rsid w:val="00C662B4"/>
    <w:rsid w:val="00C66F16"/>
    <w:rsid w:val="00C671F3"/>
    <w:rsid w:val="00C67802"/>
    <w:rsid w:val="00C67C40"/>
    <w:rsid w:val="00C67C71"/>
    <w:rsid w:val="00C70E39"/>
    <w:rsid w:val="00C711E3"/>
    <w:rsid w:val="00C71293"/>
    <w:rsid w:val="00C7252B"/>
    <w:rsid w:val="00C72952"/>
    <w:rsid w:val="00C73608"/>
    <w:rsid w:val="00C74A27"/>
    <w:rsid w:val="00C74CC4"/>
    <w:rsid w:val="00C75EFB"/>
    <w:rsid w:val="00C762B9"/>
    <w:rsid w:val="00C76DEC"/>
    <w:rsid w:val="00C76F8B"/>
    <w:rsid w:val="00C774DC"/>
    <w:rsid w:val="00C800A1"/>
    <w:rsid w:val="00C8022A"/>
    <w:rsid w:val="00C80A55"/>
    <w:rsid w:val="00C80B58"/>
    <w:rsid w:val="00C80F07"/>
    <w:rsid w:val="00C812E4"/>
    <w:rsid w:val="00C81630"/>
    <w:rsid w:val="00C816CB"/>
    <w:rsid w:val="00C81833"/>
    <w:rsid w:val="00C81FB3"/>
    <w:rsid w:val="00C8365A"/>
    <w:rsid w:val="00C83BB5"/>
    <w:rsid w:val="00C84343"/>
    <w:rsid w:val="00C843D5"/>
    <w:rsid w:val="00C84979"/>
    <w:rsid w:val="00C85EB5"/>
    <w:rsid w:val="00C86355"/>
    <w:rsid w:val="00C87024"/>
    <w:rsid w:val="00C8713E"/>
    <w:rsid w:val="00C8798C"/>
    <w:rsid w:val="00C87FE2"/>
    <w:rsid w:val="00C90A46"/>
    <w:rsid w:val="00C912C8"/>
    <w:rsid w:val="00C91EA5"/>
    <w:rsid w:val="00C92722"/>
    <w:rsid w:val="00C932DB"/>
    <w:rsid w:val="00C9390E"/>
    <w:rsid w:val="00C94714"/>
    <w:rsid w:val="00C95565"/>
    <w:rsid w:val="00C955EB"/>
    <w:rsid w:val="00C95B95"/>
    <w:rsid w:val="00C96BB9"/>
    <w:rsid w:val="00C96E28"/>
    <w:rsid w:val="00C97A79"/>
    <w:rsid w:val="00CA0E1B"/>
    <w:rsid w:val="00CA14C6"/>
    <w:rsid w:val="00CA20CC"/>
    <w:rsid w:val="00CA31E3"/>
    <w:rsid w:val="00CA3F8B"/>
    <w:rsid w:val="00CA52E0"/>
    <w:rsid w:val="00CA54F7"/>
    <w:rsid w:val="00CA551E"/>
    <w:rsid w:val="00CA5911"/>
    <w:rsid w:val="00CA7002"/>
    <w:rsid w:val="00CA7277"/>
    <w:rsid w:val="00CA773C"/>
    <w:rsid w:val="00CB08C9"/>
    <w:rsid w:val="00CB0A8C"/>
    <w:rsid w:val="00CB0ECD"/>
    <w:rsid w:val="00CB0F4A"/>
    <w:rsid w:val="00CB1FDE"/>
    <w:rsid w:val="00CB2AEC"/>
    <w:rsid w:val="00CB4DB6"/>
    <w:rsid w:val="00CB4FA4"/>
    <w:rsid w:val="00CB5409"/>
    <w:rsid w:val="00CB5959"/>
    <w:rsid w:val="00CB5D81"/>
    <w:rsid w:val="00CB6FED"/>
    <w:rsid w:val="00CC273C"/>
    <w:rsid w:val="00CC2A83"/>
    <w:rsid w:val="00CC2E6E"/>
    <w:rsid w:val="00CC308F"/>
    <w:rsid w:val="00CC37DC"/>
    <w:rsid w:val="00CC4149"/>
    <w:rsid w:val="00CC4B18"/>
    <w:rsid w:val="00CC4E70"/>
    <w:rsid w:val="00CC73A2"/>
    <w:rsid w:val="00CC772C"/>
    <w:rsid w:val="00CC7D2B"/>
    <w:rsid w:val="00CD0C18"/>
    <w:rsid w:val="00CD12B2"/>
    <w:rsid w:val="00CD1BCF"/>
    <w:rsid w:val="00CD1C84"/>
    <w:rsid w:val="00CD2166"/>
    <w:rsid w:val="00CD238A"/>
    <w:rsid w:val="00CD26EA"/>
    <w:rsid w:val="00CD321F"/>
    <w:rsid w:val="00CD37E0"/>
    <w:rsid w:val="00CD4025"/>
    <w:rsid w:val="00CD4140"/>
    <w:rsid w:val="00CD54C6"/>
    <w:rsid w:val="00CD5A1C"/>
    <w:rsid w:val="00CD611E"/>
    <w:rsid w:val="00CD6E04"/>
    <w:rsid w:val="00CD75AA"/>
    <w:rsid w:val="00CD76DF"/>
    <w:rsid w:val="00CE20EA"/>
    <w:rsid w:val="00CE402B"/>
    <w:rsid w:val="00CE4324"/>
    <w:rsid w:val="00CE4463"/>
    <w:rsid w:val="00CE6F08"/>
    <w:rsid w:val="00CE7601"/>
    <w:rsid w:val="00CE7BD6"/>
    <w:rsid w:val="00CF0273"/>
    <w:rsid w:val="00CF070B"/>
    <w:rsid w:val="00CF14CF"/>
    <w:rsid w:val="00CF2544"/>
    <w:rsid w:val="00CF2655"/>
    <w:rsid w:val="00CF281C"/>
    <w:rsid w:val="00CF37F7"/>
    <w:rsid w:val="00CF3E41"/>
    <w:rsid w:val="00CF42ED"/>
    <w:rsid w:val="00CF4FBD"/>
    <w:rsid w:val="00CF500C"/>
    <w:rsid w:val="00CF51BC"/>
    <w:rsid w:val="00CF5714"/>
    <w:rsid w:val="00CF6E73"/>
    <w:rsid w:val="00CF75D5"/>
    <w:rsid w:val="00D01699"/>
    <w:rsid w:val="00D02EB3"/>
    <w:rsid w:val="00D036B2"/>
    <w:rsid w:val="00D03841"/>
    <w:rsid w:val="00D04786"/>
    <w:rsid w:val="00D06A81"/>
    <w:rsid w:val="00D06DFD"/>
    <w:rsid w:val="00D06E4F"/>
    <w:rsid w:val="00D072F2"/>
    <w:rsid w:val="00D073D3"/>
    <w:rsid w:val="00D079DB"/>
    <w:rsid w:val="00D10800"/>
    <w:rsid w:val="00D1166D"/>
    <w:rsid w:val="00D119F0"/>
    <w:rsid w:val="00D11EA1"/>
    <w:rsid w:val="00D11EDF"/>
    <w:rsid w:val="00D1223B"/>
    <w:rsid w:val="00D133D7"/>
    <w:rsid w:val="00D151C5"/>
    <w:rsid w:val="00D15945"/>
    <w:rsid w:val="00D160D8"/>
    <w:rsid w:val="00D16A1E"/>
    <w:rsid w:val="00D16A68"/>
    <w:rsid w:val="00D16EA0"/>
    <w:rsid w:val="00D17337"/>
    <w:rsid w:val="00D17BF4"/>
    <w:rsid w:val="00D203E9"/>
    <w:rsid w:val="00D20828"/>
    <w:rsid w:val="00D216CE"/>
    <w:rsid w:val="00D2198F"/>
    <w:rsid w:val="00D21D5A"/>
    <w:rsid w:val="00D22C7A"/>
    <w:rsid w:val="00D231C4"/>
    <w:rsid w:val="00D234A2"/>
    <w:rsid w:val="00D2472A"/>
    <w:rsid w:val="00D251DB"/>
    <w:rsid w:val="00D26100"/>
    <w:rsid w:val="00D26582"/>
    <w:rsid w:val="00D26CCE"/>
    <w:rsid w:val="00D2718D"/>
    <w:rsid w:val="00D27B54"/>
    <w:rsid w:val="00D27F97"/>
    <w:rsid w:val="00D3099E"/>
    <w:rsid w:val="00D31D5F"/>
    <w:rsid w:val="00D320E6"/>
    <w:rsid w:val="00D3426F"/>
    <w:rsid w:val="00D342E1"/>
    <w:rsid w:val="00D34504"/>
    <w:rsid w:val="00D34E64"/>
    <w:rsid w:val="00D35B0B"/>
    <w:rsid w:val="00D366C1"/>
    <w:rsid w:val="00D367D2"/>
    <w:rsid w:val="00D37071"/>
    <w:rsid w:val="00D3718A"/>
    <w:rsid w:val="00D371E8"/>
    <w:rsid w:val="00D40E5A"/>
    <w:rsid w:val="00D41843"/>
    <w:rsid w:val="00D41D38"/>
    <w:rsid w:val="00D428F2"/>
    <w:rsid w:val="00D42EF1"/>
    <w:rsid w:val="00D42FD4"/>
    <w:rsid w:val="00D4309F"/>
    <w:rsid w:val="00D4342E"/>
    <w:rsid w:val="00D4401F"/>
    <w:rsid w:val="00D4424D"/>
    <w:rsid w:val="00D45DDC"/>
    <w:rsid w:val="00D468F0"/>
    <w:rsid w:val="00D469A0"/>
    <w:rsid w:val="00D473C9"/>
    <w:rsid w:val="00D5142F"/>
    <w:rsid w:val="00D51A4E"/>
    <w:rsid w:val="00D51B5D"/>
    <w:rsid w:val="00D51EA3"/>
    <w:rsid w:val="00D52D37"/>
    <w:rsid w:val="00D5406F"/>
    <w:rsid w:val="00D545FC"/>
    <w:rsid w:val="00D54736"/>
    <w:rsid w:val="00D56478"/>
    <w:rsid w:val="00D56A7A"/>
    <w:rsid w:val="00D56EDF"/>
    <w:rsid w:val="00D5748C"/>
    <w:rsid w:val="00D576AC"/>
    <w:rsid w:val="00D57EB9"/>
    <w:rsid w:val="00D600B5"/>
    <w:rsid w:val="00D60B46"/>
    <w:rsid w:val="00D61269"/>
    <w:rsid w:val="00D613F7"/>
    <w:rsid w:val="00D61CCD"/>
    <w:rsid w:val="00D623B4"/>
    <w:rsid w:val="00D62914"/>
    <w:rsid w:val="00D63780"/>
    <w:rsid w:val="00D63A67"/>
    <w:rsid w:val="00D63BE9"/>
    <w:rsid w:val="00D63C87"/>
    <w:rsid w:val="00D65773"/>
    <w:rsid w:val="00D6639A"/>
    <w:rsid w:val="00D67188"/>
    <w:rsid w:val="00D6773D"/>
    <w:rsid w:val="00D67754"/>
    <w:rsid w:val="00D6786C"/>
    <w:rsid w:val="00D72BFB"/>
    <w:rsid w:val="00D72F9C"/>
    <w:rsid w:val="00D7381A"/>
    <w:rsid w:val="00D74A3B"/>
    <w:rsid w:val="00D75AD7"/>
    <w:rsid w:val="00D764C7"/>
    <w:rsid w:val="00D7684E"/>
    <w:rsid w:val="00D7796E"/>
    <w:rsid w:val="00D808C8"/>
    <w:rsid w:val="00D81C5F"/>
    <w:rsid w:val="00D82392"/>
    <w:rsid w:val="00D8350E"/>
    <w:rsid w:val="00D83F22"/>
    <w:rsid w:val="00D8468B"/>
    <w:rsid w:val="00D8491D"/>
    <w:rsid w:val="00D85F47"/>
    <w:rsid w:val="00D86AEB"/>
    <w:rsid w:val="00D87350"/>
    <w:rsid w:val="00D9013F"/>
    <w:rsid w:val="00D90874"/>
    <w:rsid w:val="00D914FA"/>
    <w:rsid w:val="00D91B1E"/>
    <w:rsid w:val="00D93427"/>
    <w:rsid w:val="00D938F3"/>
    <w:rsid w:val="00D939F2"/>
    <w:rsid w:val="00D94109"/>
    <w:rsid w:val="00D94D72"/>
    <w:rsid w:val="00D94DFF"/>
    <w:rsid w:val="00D94EFD"/>
    <w:rsid w:val="00D95C38"/>
    <w:rsid w:val="00D95F23"/>
    <w:rsid w:val="00D96661"/>
    <w:rsid w:val="00D97578"/>
    <w:rsid w:val="00D975B8"/>
    <w:rsid w:val="00D9763C"/>
    <w:rsid w:val="00D978C9"/>
    <w:rsid w:val="00D97C74"/>
    <w:rsid w:val="00DA0AB3"/>
    <w:rsid w:val="00DA0EE5"/>
    <w:rsid w:val="00DA1218"/>
    <w:rsid w:val="00DA13BA"/>
    <w:rsid w:val="00DA1A98"/>
    <w:rsid w:val="00DA2C4D"/>
    <w:rsid w:val="00DA357B"/>
    <w:rsid w:val="00DA442C"/>
    <w:rsid w:val="00DA4A62"/>
    <w:rsid w:val="00DA70FD"/>
    <w:rsid w:val="00DB0404"/>
    <w:rsid w:val="00DB06A5"/>
    <w:rsid w:val="00DB10D0"/>
    <w:rsid w:val="00DB1E39"/>
    <w:rsid w:val="00DB1F0A"/>
    <w:rsid w:val="00DB279D"/>
    <w:rsid w:val="00DB2A09"/>
    <w:rsid w:val="00DB49BA"/>
    <w:rsid w:val="00DB7BD3"/>
    <w:rsid w:val="00DB7BF5"/>
    <w:rsid w:val="00DC04F8"/>
    <w:rsid w:val="00DC1133"/>
    <w:rsid w:val="00DC12FC"/>
    <w:rsid w:val="00DC17C6"/>
    <w:rsid w:val="00DC1831"/>
    <w:rsid w:val="00DC1D4F"/>
    <w:rsid w:val="00DC1EE0"/>
    <w:rsid w:val="00DC2860"/>
    <w:rsid w:val="00DC404B"/>
    <w:rsid w:val="00DC42CD"/>
    <w:rsid w:val="00DC4552"/>
    <w:rsid w:val="00DC517F"/>
    <w:rsid w:val="00DC558A"/>
    <w:rsid w:val="00DC64CD"/>
    <w:rsid w:val="00DC6523"/>
    <w:rsid w:val="00DC7A5F"/>
    <w:rsid w:val="00DC7D44"/>
    <w:rsid w:val="00DD0320"/>
    <w:rsid w:val="00DD09AF"/>
    <w:rsid w:val="00DD0D5A"/>
    <w:rsid w:val="00DD122B"/>
    <w:rsid w:val="00DD1631"/>
    <w:rsid w:val="00DD1AE5"/>
    <w:rsid w:val="00DD27A9"/>
    <w:rsid w:val="00DD2D68"/>
    <w:rsid w:val="00DD456C"/>
    <w:rsid w:val="00DD4BDD"/>
    <w:rsid w:val="00DD4DCE"/>
    <w:rsid w:val="00DD5E23"/>
    <w:rsid w:val="00DD5F8F"/>
    <w:rsid w:val="00DD6D59"/>
    <w:rsid w:val="00DD7220"/>
    <w:rsid w:val="00DD726C"/>
    <w:rsid w:val="00DD7540"/>
    <w:rsid w:val="00DE07C6"/>
    <w:rsid w:val="00DE0EF9"/>
    <w:rsid w:val="00DE1D20"/>
    <w:rsid w:val="00DE2893"/>
    <w:rsid w:val="00DE366B"/>
    <w:rsid w:val="00DE3AE7"/>
    <w:rsid w:val="00DE424C"/>
    <w:rsid w:val="00DE4800"/>
    <w:rsid w:val="00DE4B84"/>
    <w:rsid w:val="00DE5058"/>
    <w:rsid w:val="00DE51B0"/>
    <w:rsid w:val="00DE5316"/>
    <w:rsid w:val="00DE5386"/>
    <w:rsid w:val="00DE5E60"/>
    <w:rsid w:val="00DE698B"/>
    <w:rsid w:val="00DE74CE"/>
    <w:rsid w:val="00DE7B2D"/>
    <w:rsid w:val="00DF086D"/>
    <w:rsid w:val="00DF11EA"/>
    <w:rsid w:val="00DF12BB"/>
    <w:rsid w:val="00DF1533"/>
    <w:rsid w:val="00DF17D8"/>
    <w:rsid w:val="00DF2B46"/>
    <w:rsid w:val="00DF352B"/>
    <w:rsid w:val="00DF5292"/>
    <w:rsid w:val="00DF6EC6"/>
    <w:rsid w:val="00DF75EF"/>
    <w:rsid w:val="00DF767F"/>
    <w:rsid w:val="00DF7B34"/>
    <w:rsid w:val="00E00E24"/>
    <w:rsid w:val="00E01CC7"/>
    <w:rsid w:val="00E03B78"/>
    <w:rsid w:val="00E0437E"/>
    <w:rsid w:val="00E0498C"/>
    <w:rsid w:val="00E04E32"/>
    <w:rsid w:val="00E05D66"/>
    <w:rsid w:val="00E06048"/>
    <w:rsid w:val="00E06602"/>
    <w:rsid w:val="00E06BE0"/>
    <w:rsid w:val="00E07C44"/>
    <w:rsid w:val="00E07EE5"/>
    <w:rsid w:val="00E1000D"/>
    <w:rsid w:val="00E1194E"/>
    <w:rsid w:val="00E1242A"/>
    <w:rsid w:val="00E14208"/>
    <w:rsid w:val="00E146AD"/>
    <w:rsid w:val="00E157B1"/>
    <w:rsid w:val="00E16CC3"/>
    <w:rsid w:val="00E16CEA"/>
    <w:rsid w:val="00E178CE"/>
    <w:rsid w:val="00E17B28"/>
    <w:rsid w:val="00E17EBD"/>
    <w:rsid w:val="00E21F68"/>
    <w:rsid w:val="00E22934"/>
    <w:rsid w:val="00E22F30"/>
    <w:rsid w:val="00E23D87"/>
    <w:rsid w:val="00E310F4"/>
    <w:rsid w:val="00E32C32"/>
    <w:rsid w:val="00E32C90"/>
    <w:rsid w:val="00E32F5B"/>
    <w:rsid w:val="00E33D03"/>
    <w:rsid w:val="00E35211"/>
    <w:rsid w:val="00E359F7"/>
    <w:rsid w:val="00E37564"/>
    <w:rsid w:val="00E37B5E"/>
    <w:rsid w:val="00E402D2"/>
    <w:rsid w:val="00E418B0"/>
    <w:rsid w:val="00E41C67"/>
    <w:rsid w:val="00E42339"/>
    <w:rsid w:val="00E4250A"/>
    <w:rsid w:val="00E445C0"/>
    <w:rsid w:val="00E45B95"/>
    <w:rsid w:val="00E45F46"/>
    <w:rsid w:val="00E46518"/>
    <w:rsid w:val="00E46B16"/>
    <w:rsid w:val="00E46DBA"/>
    <w:rsid w:val="00E46DDA"/>
    <w:rsid w:val="00E472E0"/>
    <w:rsid w:val="00E47337"/>
    <w:rsid w:val="00E515FC"/>
    <w:rsid w:val="00E51C8D"/>
    <w:rsid w:val="00E51FC8"/>
    <w:rsid w:val="00E53827"/>
    <w:rsid w:val="00E53FB6"/>
    <w:rsid w:val="00E540EF"/>
    <w:rsid w:val="00E55A1D"/>
    <w:rsid w:val="00E55A39"/>
    <w:rsid w:val="00E57156"/>
    <w:rsid w:val="00E6040C"/>
    <w:rsid w:val="00E60454"/>
    <w:rsid w:val="00E61B25"/>
    <w:rsid w:val="00E6206F"/>
    <w:rsid w:val="00E62E0B"/>
    <w:rsid w:val="00E64EBB"/>
    <w:rsid w:val="00E65B78"/>
    <w:rsid w:val="00E66271"/>
    <w:rsid w:val="00E67180"/>
    <w:rsid w:val="00E6720F"/>
    <w:rsid w:val="00E672C8"/>
    <w:rsid w:val="00E679CF"/>
    <w:rsid w:val="00E704A2"/>
    <w:rsid w:val="00E7086C"/>
    <w:rsid w:val="00E708E1"/>
    <w:rsid w:val="00E70E8B"/>
    <w:rsid w:val="00E72C19"/>
    <w:rsid w:val="00E74958"/>
    <w:rsid w:val="00E74D50"/>
    <w:rsid w:val="00E75735"/>
    <w:rsid w:val="00E75805"/>
    <w:rsid w:val="00E765E4"/>
    <w:rsid w:val="00E807F4"/>
    <w:rsid w:val="00E80813"/>
    <w:rsid w:val="00E80DE8"/>
    <w:rsid w:val="00E80F17"/>
    <w:rsid w:val="00E80FFE"/>
    <w:rsid w:val="00E81F18"/>
    <w:rsid w:val="00E81F77"/>
    <w:rsid w:val="00E84388"/>
    <w:rsid w:val="00E847BA"/>
    <w:rsid w:val="00E85E25"/>
    <w:rsid w:val="00E86728"/>
    <w:rsid w:val="00E86FA0"/>
    <w:rsid w:val="00E871F4"/>
    <w:rsid w:val="00E903DE"/>
    <w:rsid w:val="00E907A3"/>
    <w:rsid w:val="00E922CA"/>
    <w:rsid w:val="00E93CC4"/>
    <w:rsid w:val="00E941A3"/>
    <w:rsid w:val="00E95C80"/>
    <w:rsid w:val="00E95E65"/>
    <w:rsid w:val="00E96C86"/>
    <w:rsid w:val="00E974AB"/>
    <w:rsid w:val="00E975D6"/>
    <w:rsid w:val="00EA14FD"/>
    <w:rsid w:val="00EA1D89"/>
    <w:rsid w:val="00EA3501"/>
    <w:rsid w:val="00EA3676"/>
    <w:rsid w:val="00EA3B03"/>
    <w:rsid w:val="00EA3C36"/>
    <w:rsid w:val="00EA6D7C"/>
    <w:rsid w:val="00EB048A"/>
    <w:rsid w:val="00EB07FA"/>
    <w:rsid w:val="00EB09B0"/>
    <w:rsid w:val="00EB0EF9"/>
    <w:rsid w:val="00EB13F7"/>
    <w:rsid w:val="00EB2DCD"/>
    <w:rsid w:val="00EB39A3"/>
    <w:rsid w:val="00EB3D93"/>
    <w:rsid w:val="00EB47E5"/>
    <w:rsid w:val="00EB537F"/>
    <w:rsid w:val="00EB556A"/>
    <w:rsid w:val="00EB5BF9"/>
    <w:rsid w:val="00EB6B62"/>
    <w:rsid w:val="00EB73CB"/>
    <w:rsid w:val="00EB7FBC"/>
    <w:rsid w:val="00EC01DD"/>
    <w:rsid w:val="00EC0831"/>
    <w:rsid w:val="00EC19FB"/>
    <w:rsid w:val="00EC287F"/>
    <w:rsid w:val="00EC45D7"/>
    <w:rsid w:val="00EC5CE8"/>
    <w:rsid w:val="00EC64B4"/>
    <w:rsid w:val="00EC667B"/>
    <w:rsid w:val="00EC6872"/>
    <w:rsid w:val="00EC6D0A"/>
    <w:rsid w:val="00EC7567"/>
    <w:rsid w:val="00EC791C"/>
    <w:rsid w:val="00ED00C5"/>
    <w:rsid w:val="00ED01F1"/>
    <w:rsid w:val="00ED2F07"/>
    <w:rsid w:val="00ED43D6"/>
    <w:rsid w:val="00ED5F90"/>
    <w:rsid w:val="00ED6B0B"/>
    <w:rsid w:val="00ED6CE6"/>
    <w:rsid w:val="00ED6E68"/>
    <w:rsid w:val="00ED7767"/>
    <w:rsid w:val="00EE0A8E"/>
    <w:rsid w:val="00EE13D9"/>
    <w:rsid w:val="00EE1400"/>
    <w:rsid w:val="00EE2046"/>
    <w:rsid w:val="00EE2133"/>
    <w:rsid w:val="00EE45DE"/>
    <w:rsid w:val="00EF00C7"/>
    <w:rsid w:val="00EF0478"/>
    <w:rsid w:val="00EF20A1"/>
    <w:rsid w:val="00EF26DC"/>
    <w:rsid w:val="00EF3CB1"/>
    <w:rsid w:val="00EF5036"/>
    <w:rsid w:val="00F00690"/>
    <w:rsid w:val="00F00C57"/>
    <w:rsid w:val="00F01322"/>
    <w:rsid w:val="00F0173E"/>
    <w:rsid w:val="00F0207F"/>
    <w:rsid w:val="00F029B5"/>
    <w:rsid w:val="00F029ED"/>
    <w:rsid w:val="00F031F6"/>
    <w:rsid w:val="00F033E2"/>
    <w:rsid w:val="00F04505"/>
    <w:rsid w:val="00F04BF4"/>
    <w:rsid w:val="00F06562"/>
    <w:rsid w:val="00F06881"/>
    <w:rsid w:val="00F069FD"/>
    <w:rsid w:val="00F06B95"/>
    <w:rsid w:val="00F06D51"/>
    <w:rsid w:val="00F06F7A"/>
    <w:rsid w:val="00F07862"/>
    <w:rsid w:val="00F078B2"/>
    <w:rsid w:val="00F11164"/>
    <w:rsid w:val="00F115AF"/>
    <w:rsid w:val="00F13188"/>
    <w:rsid w:val="00F13480"/>
    <w:rsid w:val="00F140FE"/>
    <w:rsid w:val="00F14440"/>
    <w:rsid w:val="00F14CA2"/>
    <w:rsid w:val="00F15973"/>
    <w:rsid w:val="00F15AED"/>
    <w:rsid w:val="00F1616F"/>
    <w:rsid w:val="00F16F61"/>
    <w:rsid w:val="00F207F4"/>
    <w:rsid w:val="00F21E5C"/>
    <w:rsid w:val="00F22DB3"/>
    <w:rsid w:val="00F23ACE"/>
    <w:rsid w:val="00F24EBB"/>
    <w:rsid w:val="00F25DF1"/>
    <w:rsid w:val="00F27819"/>
    <w:rsid w:val="00F307E1"/>
    <w:rsid w:val="00F31B04"/>
    <w:rsid w:val="00F31F3A"/>
    <w:rsid w:val="00F344A6"/>
    <w:rsid w:val="00F34537"/>
    <w:rsid w:val="00F347A1"/>
    <w:rsid w:val="00F34F64"/>
    <w:rsid w:val="00F35360"/>
    <w:rsid w:val="00F35690"/>
    <w:rsid w:val="00F360CA"/>
    <w:rsid w:val="00F36316"/>
    <w:rsid w:val="00F367DA"/>
    <w:rsid w:val="00F368AC"/>
    <w:rsid w:val="00F40532"/>
    <w:rsid w:val="00F4126E"/>
    <w:rsid w:val="00F423E9"/>
    <w:rsid w:val="00F430F1"/>
    <w:rsid w:val="00F43109"/>
    <w:rsid w:val="00F43BBA"/>
    <w:rsid w:val="00F44C30"/>
    <w:rsid w:val="00F44D3A"/>
    <w:rsid w:val="00F4684A"/>
    <w:rsid w:val="00F47523"/>
    <w:rsid w:val="00F47A41"/>
    <w:rsid w:val="00F50016"/>
    <w:rsid w:val="00F5015F"/>
    <w:rsid w:val="00F50285"/>
    <w:rsid w:val="00F510D5"/>
    <w:rsid w:val="00F52495"/>
    <w:rsid w:val="00F524BF"/>
    <w:rsid w:val="00F533C2"/>
    <w:rsid w:val="00F534F6"/>
    <w:rsid w:val="00F552B4"/>
    <w:rsid w:val="00F5539F"/>
    <w:rsid w:val="00F55B8E"/>
    <w:rsid w:val="00F55C35"/>
    <w:rsid w:val="00F55F72"/>
    <w:rsid w:val="00F5630A"/>
    <w:rsid w:val="00F57574"/>
    <w:rsid w:val="00F60319"/>
    <w:rsid w:val="00F62030"/>
    <w:rsid w:val="00F62CF6"/>
    <w:rsid w:val="00F62E18"/>
    <w:rsid w:val="00F63084"/>
    <w:rsid w:val="00F63767"/>
    <w:rsid w:val="00F656C9"/>
    <w:rsid w:val="00F66D80"/>
    <w:rsid w:val="00F66E25"/>
    <w:rsid w:val="00F675CE"/>
    <w:rsid w:val="00F70395"/>
    <w:rsid w:val="00F7138F"/>
    <w:rsid w:val="00F71581"/>
    <w:rsid w:val="00F745DF"/>
    <w:rsid w:val="00F74DB4"/>
    <w:rsid w:val="00F75E58"/>
    <w:rsid w:val="00F76814"/>
    <w:rsid w:val="00F772CB"/>
    <w:rsid w:val="00F773BA"/>
    <w:rsid w:val="00F80F47"/>
    <w:rsid w:val="00F812EF"/>
    <w:rsid w:val="00F81D7C"/>
    <w:rsid w:val="00F8295A"/>
    <w:rsid w:val="00F845E0"/>
    <w:rsid w:val="00F859F4"/>
    <w:rsid w:val="00F86C44"/>
    <w:rsid w:val="00F86DBB"/>
    <w:rsid w:val="00F87DD9"/>
    <w:rsid w:val="00F9044A"/>
    <w:rsid w:val="00F914CB"/>
    <w:rsid w:val="00F92970"/>
    <w:rsid w:val="00F93277"/>
    <w:rsid w:val="00F934AF"/>
    <w:rsid w:val="00F93824"/>
    <w:rsid w:val="00F9386D"/>
    <w:rsid w:val="00F93F84"/>
    <w:rsid w:val="00F941A9"/>
    <w:rsid w:val="00F94F94"/>
    <w:rsid w:val="00F955A3"/>
    <w:rsid w:val="00F95AB2"/>
    <w:rsid w:val="00F95DC3"/>
    <w:rsid w:val="00F975FB"/>
    <w:rsid w:val="00F978FC"/>
    <w:rsid w:val="00FA20FB"/>
    <w:rsid w:val="00FA2358"/>
    <w:rsid w:val="00FA30FA"/>
    <w:rsid w:val="00FA4E79"/>
    <w:rsid w:val="00FA5276"/>
    <w:rsid w:val="00FA6EEE"/>
    <w:rsid w:val="00FB0E9C"/>
    <w:rsid w:val="00FB0FEE"/>
    <w:rsid w:val="00FB236F"/>
    <w:rsid w:val="00FB307A"/>
    <w:rsid w:val="00FB3801"/>
    <w:rsid w:val="00FB3936"/>
    <w:rsid w:val="00FB3F06"/>
    <w:rsid w:val="00FB466A"/>
    <w:rsid w:val="00FB4F0F"/>
    <w:rsid w:val="00FB5B5D"/>
    <w:rsid w:val="00FB67E7"/>
    <w:rsid w:val="00FB6ADD"/>
    <w:rsid w:val="00FB701B"/>
    <w:rsid w:val="00FC00EE"/>
    <w:rsid w:val="00FC010B"/>
    <w:rsid w:val="00FC1148"/>
    <w:rsid w:val="00FC194A"/>
    <w:rsid w:val="00FC25A1"/>
    <w:rsid w:val="00FC3674"/>
    <w:rsid w:val="00FC55A9"/>
    <w:rsid w:val="00FC5B5D"/>
    <w:rsid w:val="00FC7377"/>
    <w:rsid w:val="00FC7A56"/>
    <w:rsid w:val="00FD1E83"/>
    <w:rsid w:val="00FD2B97"/>
    <w:rsid w:val="00FD2D05"/>
    <w:rsid w:val="00FD3778"/>
    <w:rsid w:val="00FD3844"/>
    <w:rsid w:val="00FD41F1"/>
    <w:rsid w:val="00FD46EB"/>
    <w:rsid w:val="00FD497A"/>
    <w:rsid w:val="00FD4D99"/>
    <w:rsid w:val="00FD658F"/>
    <w:rsid w:val="00FD6896"/>
    <w:rsid w:val="00FD7FD2"/>
    <w:rsid w:val="00FE1AE9"/>
    <w:rsid w:val="00FE1D27"/>
    <w:rsid w:val="00FE2425"/>
    <w:rsid w:val="00FE4068"/>
    <w:rsid w:val="00FE45AB"/>
    <w:rsid w:val="00FE5DF2"/>
    <w:rsid w:val="00FE5F0D"/>
    <w:rsid w:val="00FE6094"/>
    <w:rsid w:val="00FE657E"/>
    <w:rsid w:val="00FE77D0"/>
    <w:rsid w:val="00FE7F04"/>
    <w:rsid w:val="00FF1DCA"/>
    <w:rsid w:val="00FF28AF"/>
    <w:rsid w:val="00FF38DA"/>
    <w:rsid w:val="00FF4F60"/>
    <w:rsid w:val="00FF67C7"/>
    <w:rsid w:val="00FF6F7C"/>
    <w:rsid w:val="00FF73B2"/>
    <w:rsid w:val="00FF74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qFormat="1"/>
    <w:lsdException w:name="List Number 2" w:qFormat="1"/>
    <w:lsdException w:name="List Number 3" w:qFormat="1"/>
    <w:lsdException w:name="Title" w:semiHidden="0" w:uiPriority="19" w:unhideWhenUsed="0" w:qFormat="1"/>
    <w:lsdException w:name="Signature" w:uiPriority="9" w:qFormat="1"/>
    <w:lsdException w:name="Default Paragraph Font" w:uiPriority="1"/>
    <w:lsdException w:name="Subtitle" w:uiPriority="19" w:qFormat="1"/>
    <w:lsdException w:name="Strong" w:semiHidden="0" w:uiPriority="1"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Pr>
      <w:kern w:val="20"/>
    </w:rPr>
  </w:style>
  <w:style w:type="paragraph" w:styleId="Heading1">
    <w:name w:val="heading 1"/>
    <w:basedOn w:val="Normal"/>
    <w:next w:val="Normal"/>
    <w:link w:val="Heading1Char"/>
    <w:uiPriority w:val="1"/>
    <w:qFormat/>
    <w:pPr>
      <w:pageBreakBefore/>
      <w:spacing w:before="0" w:after="360" w:line="240" w:lineRule="auto"/>
      <w:ind w:left="-360" w:right="-360"/>
      <w:outlineLvl w:val="0"/>
    </w:pPr>
    <w:rPr>
      <w:sz w:val="36"/>
    </w:rPr>
  </w:style>
  <w:style w:type="paragraph" w:styleId="Heading2">
    <w:name w:val="heading 2"/>
    <w:basedOn w:val="Normal"/>
    <w:next w:val="Normal"/>
    <w:link w:val="Heading2Ch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color w:val="7E97AD" w:themeColor="accent1"/>
      <w:sz w:val="28"/>
    </w:rPr>
  </w:style>
  <w:style w:type="character" w:customStyle="1" w:styleId="QuoteChar">
    <w:name w:val="Quote Char"/>
    <w:basedOn w:val="DefaultParagraphFont"/>
    <w:link w:val="Quote"/>
    <w:uiPriority w:val="9"/>
    <w:rPr>
      <w:i/>
      <w:iCs/>
      <w:color w:val="7E97A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semiHidden/>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7E97A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7"/>
      </w:numPr>
      <w:contextualSpacing/>
    </w:pPr>
  </w:style>
  <w:style w:type="paragraph" w:styleId="ListNumber2">
    <w:name w:val="List Number 2"/>
    <w:basedOn w:val="Normal"/>
    <w:uiPriority w:val="1"/>
    <w:unhideWhenUsed/>
    <w:qFormat/>
    <w:pPr>
      <w:numPr>
        <w:ilvl w:val="1"/>
        <w:numId w:val="7"/>
      </w:numPr>
      <w:contextualSpacing/>
    </w:pPr>
  </w:style>
  <w:style w:type="paragraph" w:styleId="ListNumber3">
    <w:name w:val="List Number 3"/>
    <w:basedOn w:val="Normal"/>
    <w:uiPriority w:val="18"/>
    <w:unhideWhenUsed/>
    <w:qFormat/>
    <w:pPr>
      <w:numPr>
        <w:ilvl w:val="2"/>
        <w:numId w:val="7"/>
      </w:numPr>
      <w:contextualSpacing/>
    </w:pPr>
  </w:style>
  <w:style w:type="paragraph" w:styleId="ListNumber4">
    <w:name w:val="List Number 4"/>
    <w:basedOn w:val="Normal"/>
    <w:uiPriority w:val="18"/>
    <w:semiHidden/>
    <w:unhideWhenUsed/>
    <w:pPr>
      <w:numPr>
        <w:ilvl w:val="3"/>
        <w:numId w:val="7"/>
      </w:numPr>
      <w:contextualSpacing/>
    </w:pPr>
  </w:style>
  <w:style w:type="paragraph" w:styleId="ListNumber5">
    <w:name w:val="List Number 5"/>
    <w:basedOn w:val="Normal"/>
    <w:uiPriority w:val="18"/>
    <w:semiHidden/>
    <w:unhideWhenUsed/>
    <w:pPr>
      <w:numPr>
        <w:ilvl w:val="4"/>
        <w:numId w:val="7"/>
      </w:numPr>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
    <w:unhideWhenUsed/>
    <w:qFormat/>
    <w:pPr>
      <w:spacing w:before="720" w:after="0" w:line="312" w:lineRule="auto"/>
      <w:contextualSpacing/>
    </w:pPr>
  </w:style>
  <w:style w:type="character" w:customStyle="1" w:styleId="SignatureChar">
    <w:name w:val="Signature Char"/>
    <w:basedOn w:val="DefaultParagraphFont"/>
    <w:link w:val="Signature"/>
    <w:uiPriority w:val="9"/>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144" w:right="720"/>
    </w:pPr>
    <w:rPr>
      <w:rFonts w:asciiTheme="majorHAnsi" w:eastAsiaTheme="majorEastAsia" w:hAnsiTheme="majorHAnsi" w:cstheme="majorBidi"/>
      <w:caps/>
      <w:color w:val="7E97AD" w:themeColor="accent1"/>
      <w:sz w:val="64"/>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64"/>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spacing w:val="40"/>
      <w:kern w:val="28"/>
      <w:sz w:val="136"/>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rsid w:val="00364AD1"/>
    <w:pPr>
      <w:tabs>
        <w:tab w:val="left" w:pos="630"/>
        <w:tab w:val="right" w:leader="dot" w:pos="9120"/>
      </w:tabs>
      <w:spacing w:after="100"/>
      <w:ind w:left="220"/>
    </w:pPr>
    <w:rPr>
      <w:b/>
    </w:r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unhideWhenUsed/>
    <w:pPr>
      <w:spacing w:after="100"/>
      <w:ind w:left="660"/>
    </w:pPr>
  </w:style>
  <w:style w:type="paragraph" w:styleId="TOC5">
    <w:name w:val="toc 5"/>
    <w:basedOn w:val="Normal"/>
    <w:next w:val="Normal"/>
    <w:autoRedefine/>
    <w:uiPriority w:val="39"/>
    <w:unhideWhenUsed/>
    <w:pPr>
      <w:spacing w:after="100"/>
      <w:ind w:left="880"/>
    </w:pPr>
  </w:style>
  <w:style w:type="paragraph" w:styleId="TOC6">
    <w:name w:val="toc 6"/>
    <w:basedOn w:val="Normal"/>
    <w:next w:val="Normal"/>
    <w:autoRedefine/>
    <w:uiPriority w:val="39"/>
    <w:unhideWhenUsed/>
    <w:pPr>
      <w:spacing w:after="100"/>
      <w:ind w:left="1100"/>
    </w:pPr>
  </w:style>
  <w:style w:type="paragraph" w:styleId="TOC7">
    <w:name w:val="toc 7"/>
    <w:basedOn w:val="Normal"/>
    <w:next w:val="Normal"/>
    <w:autoRedefine/>
    <w:uiPriority w:val="39"/>
    <w:unhideWhenUsed/>
    <w:pPr>
      <w:spacing w:after="100"/>
      <w:ind w:left="1320"/>
    </w:pPr>
  </w:style>
  <w:style w:type="paragraph" w:styleId="TOC8">
    <w:name w:val="toc 8"/>
    <w:basedOn w:val="Normal"/>
    <w:next w:val="Normal"/>
    <w:autoRedefine/>
    <w:uiPriority w:val="39"/>
    <w:unhideWhenUsed/>
    <w:pPr>
      <w:spacing w:after="100"/>
      <w:ind w:left="1540"/>
    </w:pPr>
  </w:style>
  <w:style w:type="paragraph" w:styleId="TOC9">
    <w:name w:val="toc 9"/>
    <w:basedOn w:val="Normal"/>
    <w:next w:val="Normal"/>
    <w:autoRedefine/>
    <w:uiPriority w:val="39"/>
    <w:unhideWhenUsed/>
    <w:pPr>
      <w:spacing w:after="100"/>
      <w:ind w:left="176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
    <w:qFormat/>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ableTextDecimal">
    <w:name w:val="Table Text Decimal"/>
    <w:basedOn w:val="Normal"/>
    <w:uiPriority w:val="1"/>
    <w:qFormat/>
    <w:pPr>
      <w:tabs>
        <w:tab w:val="decimal" w:pos="1252"/>
      </w:tabs>
      <w:spacing w:before="60" w:after="60" w:line="240" w:lineRule="auto"/>
      <w:ind w:left="144" w:right="144"/>
    </w:pPr>
  </w:style>
  <w:style w:type="table" w:customStyle="1" w:styleId="FinancialTable">
    <w:name w:val="Financial Table"/>
    <w:basedOn w:val="TableNormal"/>
    <w:uiPriority w:val="99"/>
    <w:pPr>
      <w:spacing w:after="0" w:line="240" w:lineRule="auto"/>
      <w:ind w:left="144" w:right="144"/>
    </w:pPr>
    <w:tblPr>
      <w:tblInd w:w="0" w:type="dxa"/>
      <w:tblBorders>
        <w:insideH w:val="single" w:sz="4" w:space="0" w:color="D9D9D9" w:themeColor="background1" w:themeShade="D9"/>
      </w:tblBorders>
      <w:tblCellMar>
        <w:top w:w="0" w:type="dxa"/>
        <w:left w:w="0" w:type="dxa"/>
        <w:bottom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AnnualReport">
    <w:name w:val="Annual Report"/>
    <w:uiPriority w:val="99"/>
    <w:pPr>
      <w:numPr>
        <w:numId w:val="6"/>
      </w:numPr>
    </w:pPr>
  </w:style>
  <w:style w:type="paragraph" w:customStyle="1" w:styleId="Abstract">
    <w:name w:val="Abstract"/>
    <w:basedOn w:val="Normal"/>
    <w:uiPriority w:val="19"/>
    <w:qFormat/>
    <w:pPr>
      <w:spacing w:before="360" w:after="600"/>
      <w:ind w:left="144" w:right="144"/>
    </w:pPr>
    <w:rPr>
      <w:i/>
      <w:iCs/>
      <w:color w:val="7F7F7F" w:themeColor="text1" w:themeTint="80"/>
      <w:sz w:val="28"/>
    </w:rPr>
  </w:style>
  <w:style w:type="paragraph" w:customStyle="1" w:styleId="TableText">
    <w:name w:val="Table Text"/>
    <w:basedOn w:val="Normal"/>
    <w:uiPriority w:val="9"/>
    <w:qFormat/>
    <w:pPr>
      <w:spacing w:before="60" w:after="60" w:line="240" w:lineRule="auto"/>
      <w:ind w:left="144" w:right="144"/>
    </w:pPr>
  </w:style>
  <w:style w:type="paragraph" w:customStyle="1" w:styleId="TableReverseHeading">
    <w:name w:val="Table Reverse Heading"/>
    <w:basedOn w:val="Normal"/>
    <w:uiPriority w:val="9"/>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19"/>
    <w:qFormat/>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 w:type="paragraph" w:styleId="Revision">
    <w:name w:val="Revision"/>
    <w:hidden/>
    <w:uiPriority w:val="99"/>
    <w:semiHidden/>
    <w:rsid w:val="00DF767F"/>
    <w:pPr>
      <w:spacing w:before="0" w:after="0" w:line="240" w:lineRule="auto"/>
    </w:pPr>
    <w:rPr>
      <w:kern w:val="20"/>
    </w:rPr>
  </w:style>
  <w:style w:type="character" w:customStyle="1" w:styleId="hps">
    <w:name w:val="hps"/>
    <w:basedOn w:val="DefaultParagraphFont"/>
    <w:rsid w:val="00265F0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qFormat="1"/>
    <w:lsdException w:name="List Number 2" w:qFormat="1"/>
    <w:lsdException w:name="List Number 3" w:qFormat="1"/>
    <w:lsdException w:name="Title" w:semiHidden="0" w:uiPriority="19" w:unhideWhenUsed="0" w:qFormat="1"/>
    <w:lsdException w:name="Signature" w:uiPriority="9" w:qFormat="1"/>
    <w:lsdException w:name="Default Paragraph Font" w:uiPriority="1"/>
    <w:lsdException w:name="Subtitle" w:uiPriority="19" w:qFormat="1"/>
    <w:lsdException w:name="Strong" w:semiHidden="0" w:uiPriority="1"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Pr>
      <w:kern w:val="20"/>
    </w:rPr>
  </w:style>
  <w:style w:type="paragraph" w:styleId="Heading1">
    <w:name w:val="heading 1"/>
    <w:basedOn w:val="Normal"/>
    <w:next w:val="Normal"/>
    <w:link w:val="Heading1Char"/>
    <w:uiPriority w:val="1"/>
    <w:qFormat/>
    <w:pPr>
      <w:pageBreakBefore/>
      <w:spacing w:before="0" w:after="360" w:line="240" w:lineRule="auto"/>
      <w:ind w:left="-360" w:right="-360"/>
      <w:outlineLvl w:val="0"/>
    </w:pPr>
    <w:rPr>
      <w:sz w:val="36"/>
    </w:rPr>
  </w:style>
  <w:style w:type="paragraph" w:styleId="Heading2">
    <w:name w:val="heading 2"/>
    <w:basedOn w:val="Normal"/>
    <w:next w:val="Normal"/>
    <w:link w:val="Heading2Ch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color w:val="7E97AD" w:themeColor="accent1"/>
      <w:sz w:val="28"/>
    </w:rPr>
  </w:style>
  <w:style w:type="character" w:customStyle="1" w:styleId="QuoteChar">
    <w:name w:val="Quote Char"/>
    <w:basedOn w:val="DefaultParagraphFont"/>
    <w:link w:val="Quote"/>
    <w:uiPriority w:val="9"/>
    <w:rPr>
      <w:i/>
      <w:iCs/>
      <w:color w:val="7E97A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semiHidden/>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7E97A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7"/>
      </w:numPr>
      <w:contextualSpacing/>
    </w:pPr>
  </w:style>
  <w:style w:type="paragraph" w:styleId="ListNumber2">
    <w:name w:val="List Number 2"/>
    <w:basedOn w:val="Normal"/>
    <w:uiPriority w:val="1"/>
    <w:unhideWhenUsed/>
    <w:qFormat/>
    <w:pPr>
      <w:numPr>
        <w:ilvl w:val="1"/>
        <w:numId w:val="7"/>
      </w:numPr>
      <w:contextualSpacing/>
    </w:pPr>
  </w:style>
  <w:style w:type="paragraph" w:styleId="ListNumber3">
    <w:name w:val="List Number 3"/>
    <w:basedOn w:val="Normal"/>
    <w:uiPriority w:val="18"/>
    <w:unhideWhenUsed/>
    <w:qFormat/>
    <w:pPr>
      <w:numPr>
        <w:ilvl w:val="2"/>
        <w:numId w:val="7"/>
      </w:numPr>
      <w:contextualSpacing/>
    </w:pPr>
  </w:style>
  <w:style w:type="paragraph" w:styleId="ListNumber4">
    <w:name w:val="List Number 4"/>
    <w:basedOn w:val="Normal"/>
    <w:uiPriority w:val="18"/>
    <w:semiHidden/>
    <w:unhideWhenUsed/>
    <w:pPr>
      <w:numPr>
        <w:ilvl w:val="3"/>
        <w:numId w:val="7"/>
      </w:numPr>
      <w:contextualSpacing/>
    </w:pPr>
  </w:style>
  <w:style w:type="paragraph" w:styleId="ListNumber5">
    <w:name w:val="List Number 5"/>
    <w:basedOn w:val="Normal"/>
    <w:uiPriority w:val="18"/>
    <w:semiHidden/>
    <w:unhideWhenUsed/>
    <w:pPr>
      <w:numPr>
        <w:ilvl w:val="4"/>
        <w:numId w:val="7"/>
      </w:numPr>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
    <w:unhideWhenUsed/>
    <w:qFormat/>
    <w:pPr>
      <w:spacing w:before="720" w:after="0" w:line="312" w:lineRule="auto"/>
      <w:contextualSpacing/>
    </w:pPr>
  </w:style>
  <w:style w:type="character" w:customStyle="1" w:styleId="SignatureChar">
    <w:name w:val="Signature Char"/>
    <w:basedOn w:val="DefaultParagraphFont"/>
    <w:link w:val="Signature"/>
    <w:uiPriority w:val="9"/>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144" w:right="720"/>
    </w:pPr>
    <w:rPr>
      <w:rFonts w:asciiTheme="majorHAnsi" w:eastAsiaTheme="majorEastAsia" w:hAnsiTheme="majorHAnsi" w:cstheme="majorBidi"/>
      <w:caps/>
      <w:color w:val="7E97AD" w:themeColor="accent1"/>
      <w:sz w:val="64"/>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64"/>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spacing w:val="40"/>
      <w:kern w:val="28"/>
      <w:sz w:val="136"/>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rsid w:val="00364AD1"/>
    <w:pPr>
      <w:tabs>
        <w:tab w:val="left" w:pos="630"/>
        <w:tab w:val="right" w:leader="dot" w:pos="9120"/>
      </w:tabs>
      <w:spacing w:after="100"/>
      <w:ind w:left="220"/>
    </w:pPr>
    <w:rPr>
      <w:b/>
    </w:r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unhideWhenUsed/>
    <w:pPr>
      <w:spacing w:after="100"/>
      <w:ind w:left="660"/>
    </w:pPr>
  </w:style>
  <w:style w:type="paragraph" w:styleId="TOC5">
    <w:name w:val="toc 5"/>
    <w:basedOn w:val="Normal"/>
    <w:next w:val="Normal"/>
    <w:autoRedefine/>
    <w:uiPriority w:val="39"/>
    <w:unhideWhenUsed/>
    <w:pPr>
      <w:spacing w:after="100"/>
      <w:ind w:left="880"/>
    </w:pPr>
  </w:style>
  <w:style w:type="paragraph" w:styleId="TOC6">
    <w:name w:val="toc 6"/>
    <w:basedOn w:val="Normal"/>
    <w:next w:val="Normal"/>
    <w:autoRedefine/>
    <w:uiPriority w:val="39"/>
    <w:unhideWhenUsed/>
    <w:pPr>
      <w:spacing w:after="100"/>
      <w:ind w:left="1100"/>
    </w:pPr>
  </w:style>
  <w:style w:type="paragraph" w:styleId="TOC7">
    <w:name w:val="toc 7"/>
    <w:basedOn w:val="Normal"/>
    <w:next w:val="Normal"/>
    <w:autoRedefine/>
    <w:uiPriority w:val="39"/>
    <w:unhideWhenUsed/>
    <w:pPr>
      <w:spacing w:after="100"/>
      <w:ind w:left="1320"/>
    </w:pPr>
  </w:style>
  <w:style w:type="paragraph" w:styleId="TOC8">
    <w:name w:val="toc 8"/>
    <w:basedOn w:val="Normal"/>
    <w:next w:val="Normal"/>
    <w:autoRedefine/>
    <w:uiPriority w:val="39"/>
    <w:unhideWhenUsed/>
    <w:pPr>
      <w:spacing w:after="100"/>
      <w:ind w:left="1540"/>
    </w:pPr>
  </w:style>
  <w:style w:type="paragraph" w:styleId="TOC9">
    <w:name w:val="toc 9"/>
    <w:basedOn w:val="Normal"/>
    <w:next w:val="Normal"/>
    <w:autoRedefine/>
    <w:uiPriority w:val="39"/>
    <w:unhideWhenUsed/>
    <w:pPr>
      <w:spacing w:after="100"/>
      <w:ind w:left="176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
    <w:qFormat/>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ableTextDecimal">
    <w:name w:val="Table Text Decimal"/>
    <w:basedOn w:val="Normal"/>
    <w:uiPriority w:val="1"/>
    <w:qFormat/>
    <w:pPr>
      <w:tabs>
        <w:tab w:val="decimal" w:pos="1252"/>
      </w:tabs>
      <w:spacing w:before="60" w:after="60" w:line="240" w:lineRule="auto"/>
      <w:ind w:left="144" w:right="144"/>
    </w:pPr>
  </w:style>
  <w:style w:type="table" w:customStyle="1" w:styleId="FinancialTable">
    <w:name w:val="Financial Table"/>
    <w:basedOn w:val="TableNormal"/>
    <w:uiPriority w:val="99"/>
    <w:pPr>
      <w:spacing w:after="0" w:line="240" w:lineRule="auto"/>
      <w:ind w:left="144" w:right="144"/>
    </w:pPr>
    <w:tblPr>
      <w:tblInd w:w="0" w:type="dxa"/>
      <w:tblBorders>
        <w:insideH w:val="single" w:sz="4" w:space="0" w:color="D9D9D9" w:themeColor="background1" w:themeShade="D9"/>
      </w:tblBorders>
      <w:tblCellMar>
        <w:top w:w="0" w:type="dxa"/>
        <w:left w:w="0" w:type="dxa"/>
        <w:bottom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AnnualReport">
    <w:name w:val="Annual Report"/>
    <w:uiPriority w:val="99"/>
    <w:pPr>
      <w:numPr>
        <w:numId w:val="6"/>
      </w:numPr>
    </w:pPr>
  </w:style>
  <w:style w:type="paragraph" w:customStyle="1" w:styleId="Abstract">
    <w:name w:val="Abstract"/>
    <w:basedOn w:val="Normal"/>
    <w:uiPriority w:val="19"/>
    <w:qFormat/>
    <w:pPr>
      <w:spacing w:before="360" w:after="600"/>
      <w:ind w:left="144" w:right="144"/>
    </w:pPr>
    <w:rPr>
      <w:i/>
      <w:iCs/>
      <w:color w:val="7F7F7F" w:themeColor="text1" w:themeTint="80"/>
      <w:sz w:val="28"/>
    </w:rPr>
  </w:style>
  <w:style w:type="paragraph" w:customStyle="1" w:styleId="TableText">
    <w:name w:val="Table Text"/>
    <w:basedOn w:val="Normal"/>
    <w:uiPriority w:val="9"/>
    <w:qFormat/>
    <w:pPr>
      <w:spacing w:before="60" w:after="60" w:line="240" w:lineRule="auto"/>
      <w:ind w:left="144" w:right="144"/>
    </w:pPr>
  </w:style>
  <w:style w:type="paragraph" w:customStyle="1" w:styleId="TableReverseHeading">
    <w:name w:val="Table Reverse Heading"/>
    <w:basedOn w:val="Normal"/>
    <w:uiPriority w:val="9"/>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19"/>
    <w:qFormat/>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 w:type="paragraph" w:styleId="Revision">
    <w:name w:val="Revision"/>
    <w:hidden/>
    <w:uiPriority w:val="99"/>
    <w:semiHidden/>
    <w:rsid w:val="00DF767F"/>
    <w:pPr>
      <w:spacing w:before="0" w:after="0" w:line="240" w:lineRule="auto"/>
    </w:pPr>
    <w:rPr>
      <w:kern w:val="20"/>
    </w:rPr>
  </w:style>
  <w:style w:type="character" w:customStyle="1" w:styleId="hps">
    <w:name w:val="hps"/>
    <w:basedOn w:val="DefaultParagraphFont"/>
    <w:rsid w:val="00265F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359175">
      <w:bodyDiv w:val="1"/>
      <w:marLeft w:val="0"/>
      <w:marRight w:val="0"/>
      <w:marTop w:val="0"/>
      <w:marBottom w:val="0"/>
      <w:divBdr>
        <w:top w:val="none" w:sz="0" w:space="0" w:color="auto"/>
        <w:left w:val="none" w:sz="0" w:space="0" w:color="auto"/>
        <w:bottom w:val="none" w:sz="0" w:space="0" w:color="auto"/>
        <w:right w:val="none" w:sz="0" w:space="0" w:color="auto"/>
      </w:divBdr>
    </w:div>
    <w:div w:id="522550245">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1298531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inh\Desktop\Customer_FAQ.docx" TargetMode="Externa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tmp"/><Relationship Id="rId21" Type="http://schemas.openxmlformats.org/officeDocument/2006/relationships/image" Target="media/image7.jpg"/><Relationship Id="rId34" Type="http://schemas.openxmlformats.org/officeDocument/2006/relationships/image" Target="media/image20.tmp"/><Relationship Id="rId42" Type="http://schemas.openxmlformats.org/officeDocument/2006/relationships/image" Target="media/image28.png"/><Relationship Id="rId47" Type="http://schemas.openxmlformats.org/officeDocument/2006/relationships/image" Target="media/image33.tmp"/><Relationship Id="rId50" Type="http://schemas.openxmlformats.org/officeDocument/2006/relationships/image" Target="media/image36.tmp"/><Relationship Id="rId55" Type="http://schemas.openxmlformats.org/officeDocument/2006/relationships/footer" Target="footer1.xml"/><Relationship Id="rId7" Type="http://schemas.microsoft.com/office/2007/relationships/stylesWithEffects" Target="stylesWithEffects.xml"/><Relationship Id="rId12" Type="http://schemas.openxmlformats.org/officeDocument/2006/relationships/hyperlink" Target="mailto:info@anvyinc.com" TargetMode="Externa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tmp"/><Relationship Id="rId38" Type="http://schemas.openxmlformats.org/officeDocument/2006/relationships/image" Target="media/image24.png"/><Relationship Id="rId46" Type="http://schemas.openxmlformats.org/officeDocument/2006/relationships/image" Target="media/image32.tmp"/><Relationship Id="rId2" Type="http://schemas.openxmlformats.org/officeDocument/2006/relationships/customXml" Target="../customXml/item2.xml"/><Relationship Id="rId16" Type="http://schemas.openxmlformats.org/officeDocument/2006/relationships/image" Target="media/image2.tmp"/><Relationship Id="rId20" Type="http://schemas.openxmlformats.org/officeDocument/2006/relationships/image" Target="media/image6.jpg"/><Relationship Id="rId29" Type="http://schemas.openxmlformats.org/officeDocument/2006/relationships/image" Target="media/image15.tmp"/><Relationship Id="rId41" Type="http://schemas.openxmlformats.org/officeDocument/2006/relationships/image" Target="media/image27.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tmp"/><Relationship Id="rId40" Type="http://schemas.openxmlformats.org/officeDocument/2006/relationships/image" Target="media/image26.png"/><Relationship Id="rId45" Type="http://schemas.openxmlformats.org/officeDocument/2006/relationships/image" Target="media/image31.tmp"/><Relationship Id="rId53" Type="http://schemas.openxmlformats.org/officeDocument/2006/relationships/image" Target="media/image39.tmp"/><Relationship Id="rId5" Type="http://schemas.openxmlformats.org/officeDocument/2006/relationships/numbering" Target="numbering.xml"/><Relationship Id="rId15" Type="http://schemas.openxmlformats.org/officeDocument/2006/relationships/image" Target="media/image1.tmp"/><Relationship Id="rId23" Type="http://schemas.openxmlformats.org/officeDocument/2006/relationships/image" Target="media/image9.jpg"/><Relationship Id="rId28" Type="http://schemas.openxmlformats.org/officeDocument/2006/relationships/image" Target="media/image14.tmp"/><Relationship Id="rId36" Type="http://schemas.openxmlformats.org/officeDocument/2006/relationships/image" Target="media/image22.tmp"/><Relationship Id="rId49" Type="http://schemas.openxmlformats.org/officeDocument/2006/relationships/image" Target="media/image35.tmp"/><Relationship Id="rId57"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5.tmp"/><Relationship Id="rId31" Type="http://schemas.openxmlformats.org/officeDocument/2006/relationships/image" Target="media/image17.tmp"/><Relationship Id="rId44" Type="http://schemas.openxmlformats.org/officeDocument/2006/relationships/image" Target="media/image30.png"/><Relationship Id="rId52" Type="http://schemas.openxmlformats.org/officeDocument/2006/relationships/image" Target="media/image38.tmp"/><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worktraq.anvy.net"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tmp"/><Relationship Id="rId35" Type="http://schemas.openxmlformats.org/officeDocument/2006/relationships/image" Target="media/image21.tmp"/><Relationship Id="rId43" Type="http://schemas.openxmlformats.org/officeDocument/2006/relationships/image" Target="media/image29.png"/><Relationship Id="rId48" Type="http://schemas.openxmlformats.org/officeDocument/2006/relationships/image" Target="media/image34.tmp"/><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7.tmp"/><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40.jp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TimelessReport.dotx" TargetMode="External"/></Relationship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2013-05-02T00:00:00</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C57544-08A9-431D-B7E1-E223A81C4B52}">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4628C35F-2408-43C0-8BD1-3A3C52B87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TimelessReport</Template>
  <TotalTime>38</TotalTime>
  <Pages>20</Pages>
  <Words>1043</Words>
  <Characters>5947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USER   Manual</vt:lpstr>
    </vt:vector>
  </TitlesOfParts>
  <Company/>
  <LinksUpToDate>false</LinksUpToDate>
  <CharactersWithSpaces>6977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creator>Minh Hoang</dc:creator>
  <cp:lastModifiedBy>Minh</cp:lastModifiedBy>
  <cp:revision>12</cp:revision>
  <cp:lastPrinted>2013-05-16T13:29:00Z</cp:lastPrinted>
  <dcterms:created xsi:type="dcterms:W3CDTF">2013-05-30T09:40:00Z</dcterms:created>
  <dcterms:modified xsi:type="dcterms:W3CDTF">2013-05-31T08:26:00Z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